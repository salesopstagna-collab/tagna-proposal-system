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A6B0" w14:textId="77777777" w:rsidR="00F37701" w:rsidRPr="0048199A" w:rsidRDefault="0095595C">
      <w:r w:rsidRPr="0048199A">
        <w:rPr>
          <w:noProof/>
        </w:rPr>
        <w:drawing>
          <wp:anchor distT="0" distB="0" distL="114300" distR="114300" simplePos="0" relativeHeight="251684864" behindDoc="1" locked="0" layoutInCell="1" allowOverlap="1" wp14:anchorId="5BE9C838" wp14:editId="32B30594">
            <wp:simplePos x="0" y="0"/>
            <wp:positionH relativeFrom="page">
              <wp:align>left</wp:align>
            </wp:positionH>
            <wp:positionV relativeFrom="paragraph">
              <wp:posOffset>-737397</wp:posOffset>
            </wp:positionV>
            <wp:extent cx="7671630" cy="10777855"/>
            <wp:effectExtent l="0" t="0" r="5715" b="444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a de prosposta com suporte preto para text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1630" cy="1077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3587" w:rsidRPr="0048199A">
        <w:rPr>
          <w:noProof/>
        </w:rPr>
        <w:drawing>
          <wp:anchor distT="0" distB="0" distL="114300" distR="114300" simplePos="0" relativeHeight="251683840" behindDoc="1" locked="0" layoutInCell="1" allowOverlap="1" wp14:anchorId="18E9D490" wp14:editId="5D8C4AF6">
            <wp:simplePos x="0" y="0"/>
            <wp:positionH relativeFrom="margin">
              <wp:posOffset>-751205</wp:posOffset>
            </wp:positionH>
            <wp:positionV relativeFrom="paragraph">
              <wp:posOffset>-748030</wp:posOffset>
            </wp:positionV>
            <wp:extent cx="7716748" cy="11730355"/>
            <wp:effectExtent l="0" t="0" r="0" b="444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 com títul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8833" cy="11748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9E6B4E" w14:textId="77777777" w:rsidR="003A51EA" w:rsidRPr="0048199A" w:rsidRDefault="003A51EA" w:rsidP="003A51EA">
      <w:pPr>
        <w:rPr>
          <w:color w:val="FFFFFF" w:themeColor="background1"/>
        </w:rPr>
      </w:pPr>
    </w:p>
    <w:p w14:paraId="2687601C" w14:textId="77777777" w:rsidR="003A51EA" w:rsidRPr="0048199A" w:rsidRDefault="003A51EA" w:rsidP="003A51EA">
      <w:pPr>
        <w:rPr>
          <w:color w:val="FFFFFF" w:themeColor="background1"/>
        </w:rPr>
      </w:pPr>
    </w:p>
    <w:p w14:paraId="327EE4AB" w14:textId="77777777" w:rsidR="003A51EA" w:rsidRPr="0048199A" w:rsidRDefault="003A51EA" w:rsidP="003A51EA">
      <w:pPr>
        <w:rPr>
          <w:color w:val="FFFFFF" w:themeColor="background1"/>
        </w:rPr>
      </w:pPr>
    </w:p>
    <w:p w14:paraId="49174D6F" w14:textId="77777777" w:rsidR="003A51EA" w:rsidRPr="0048199A" w:rsidRDefault="003A51EA" w:rsidP="003A51EA">
      <w:pPr>
        <w:rPr>
          <w:color w:val="FFFFFF" w:themeColor="background1"/>
        </w:rPr>
      </w:pPr>
    </w:p>
    <w:p w14:paraId="1E0288F2" w14:textId="77777777" w:rsidR="003A51EA" w:rsidRPr="0048199A" w:rsidRDefault="003A51EA" w:rsidP="003A51EA">
      <w:pPr>
        <w:rPr>
          <w:color w:val="FFFFFF" w:themeColor="background1"/>
        </w:rPr>
      </w:pPr>
    </w:p>
    <w:p w14:paraId="624C7BC9" w14:textId="77777777" w:rsidR="003A51EA" w:rsidRPr="0048199A" w:rsidRDefault="003A51EA" w:rsidP="003A51EA">
      <w:pPr>
        <w:rPr>
          <w:color w:val="FFFFFF" w:themeColor="background1"/>
        </w:rPr>
      </w:pPr>
    </w:p>
    <w:p w14:paraId="2B35BFFD" w14:textId="77777777" w:rsidR="003A51EA" w:rsidRPr="0048199A" w:rsidRDefault="003A51EA" w:rsidP="003A51EA">
      <w:pPr>
        <w:rPr>
          <w:color w:val="FFFFFF" w:themeColor="background1"/>
        </w:rPr>
      </w:pPr>
    </w:p>
    <w:p w14:paraId="48130AF3" w14:textId="77777777" w:rsidR="003A51EA" w:rsidRPr="0048199A" w:rsidRDefault="003A51EA" w:rsidP="003A51EA">
      <w:pPr>
        <w:rPr>
          <w:color w:val="FFFFFF" w:themeColor="background1"/>
        </w:rPr>
      </w:pPr>
    </w:p>
    <w:p w14:paraId="1D97F567" w14:textId="77777777" w:rsidR="003A51EA" w:rsidRPr="0048199A" w:rsidRDefault="003A51EA" w:rsidP="003A51EA">
      <w:pPr>
        <w:rPr>
          <w:color w:val="FFFFFF" w:themeColor="background1"/>
        </w:rPr>
      </w:pPr>
    </w:p>
    <w:p w14:paraId="69AE4430" w14:textId="77777777" w:rsidR="003A51EA" w:rsidRPr="0048199A" w:rsidRDefault="003A51EA" w:rsidP="003A51EA">
      <w:pPr>
        <w:rPr>
          <w:color w:val="FFFFFF" w:themeColor="background1"/>
        </w:rPr>
      </w:pPr>
    </w:p>
    <w:p w14:paraId="5D7AC21F" w14:textId="77777777" w:rsidR="003A51EA" w:rsidRPr="0048199A" w:rsidRDefault="003A51EA" w:rsidP="003A51EA">
      <w:pPr>
        <w:rPr>
          <w:color w:val="FFFFFF" w:themeColor="background1"/>
        </w:rPr>
      </w:pPr>
    </w:p>
    <w:p w14:paraId="4976138D" w14:textId="77777777" w:rsidR="003A51EA" w:rsidRPr="0048199A" w:rsidRDefault="003A51EA" w:rsidP="003A51EA">
      <w:pPr>
        <w:rPr>
          <w:color w:val="FFFFFF" w:themeColor="background1"/>
        </w:rPr>
      </w:pPr>
    </w:p>
    <w:p w14:paraId="51D8DE77" w14:textId="77777777" w:rsidR="003A51EA" w:rsidRPr="0048199A" w:rsidRDefault="003A51EA" w:rsidP="003A51EA">
      <w:pPr>
        <w:rPr>
          <w:color w:val="FFFFFF" w:themeColor="background1"/>
        </w:rPr>
      </w:pPr>
    </w:p>
    <w:p w14:paraId="07DB57B2" w14:textId="77777777" w:rsidR="003A51EA" w:rsidRPr="0048199A" w:rsidRDefault="003A51EA" w:rsidP="003A51EA">
      <w:pPr>
        <w:rPr>
          <w:color w:val="FFFFFF" w:themeColor="background1"/>
        </w:rPr>
      </w:pPr>
    </w:p>
    <w:p w14:paraId="04C000B0" w14:textId="77777777" w:rsidR="003A51EA" w:rsidRPr="0048199A" w:rsidRDefault="003A51EA" w:rsidP="003A51EA">
      <w:pPr>
        <w:rPr>
          <w:color w:val="FFFFFF" w:themeColor="background1"/>
        </w:rPr>
      </w:pPr>
    </w:p>
    <w:p w14:paraId="54E71C2E" w14:textId="77777777" w:rsidR="003A51EA" w:rsidRPr="0048199A" w:rsidRDefault="003A51EA" w:rsidP="003A51EA">
      <w:pPr>
        <w:rPr>
          <w:color w:val="FFFFFF" w:themeColor="background1"/>
        </w:rPr>
      </w:pPr>
    </w:p>
    <w:p w14:paraId="4130EC0C" w14:textId="77777777" w:rsidR="003A51EA" w:rsidRPr="0048199A" w:rsidRDefault="003A51EA" w:rsidP="003A51EA">
      <w:pPr>
        <w:rPr>
          <w:color w:val="FFFFFF" w:themeColor="background1"/>
        </w:rPr>
      </w:pPr>
    </w:p>
    <w:p w14:paraId="0CDC7250" w14:textId="77777777" w:rsidR="003A51EA" w:rsidRPr="0048199A" w:rsidRDefault="003A51EA" w:rsidP="003A51EA">
      <w:pPr>
        <w:rPr>
          <w:color w:val="FFFFFF" w:themeColor="background1"/>
        </w:rPr>
      </w:pPr>
    </w:p>
    <w:p w14:paraId="001A1466" w14:textId="77777777" w:rsidR="003A51EA" w:rsidRPr="0048199A" w:rsidRDefault="003A51EA" w:rsidP="003A51EA">
      <w:pPr>
        <w:rPr>
          <w:color w:val="FFFFFF" w:themeColor="background1"/>
        </w:rPr>
      </w:pPr>
    </w:p>
    <w:p w14:paraId="038D3C6A" w14:textId="77777777" w:rsidR="003A51EA" w:rsidRPr="0048199A" w:rsidRDefault="003A51EA" w:rsidP="003A51EA">
      <w:pPr>
        <w:rPr>
          <w:color w:val="FFFFFF" w:themeColor="background1"/>
        </w:rPr>
      </w:pPr>
    </w:p>
    <w:p w14:paraId="5C535A31" w14:textId="77777777" w:rsidR="003A51EA" w:rsidRPr="0048199A" w:rsidRDefault="003A51EA" w:rsidP="003A51EA">
      <w:pPr>
        <w:rPr>
          <w:color w:val="FFFFFF" w:themeColor="background1"/>
        </w:rPr>
      </w:pPr>
    </w:p>
    <w:p w14:paraId="04B7EE0B" w14:textId="77777777" w:rsidR="003A51EA" w:rsidRPr="0048199A" w:rsidRDefault="003A51EA" w:rsidP="003A51EA">
      <w:pPr>
        <w:rPr>
          <w:color w:val="FFFFFF" w:themeColor="background1"/>
        </w:rPr>
      </w:pPr>
    </w:p>
    <w:p w14:paraId="1F33E055" w14:textId="77777777" w:rsidR="003A51EA" w:rsidRPr="0048199A" w:rsidRDefault="003A51EA" w:rsidP="003A51EA">
      <w:pPr>
        <w:rPr>
          <w:color w:val="FFFFFF" w:themeColor="background1"/>
        </w:rPr>
      </w:pPr>
    </w:p>
    <w:p w14:paraId="2431E988" w14:textId="77777777" w:rsidR="003A51EA" w:rsidRPr="0048199A" w:rsidRDefault="003A51EA" w:rsidP="003A51EA">
      <w:pPr>
        <w:rPr>
          <w:color w:val="FFFFFF" w:themeColor="background1"/>
        </w:rPr>
      </w:pPr>
    </w:p>
    <w:p w14:paraId="29D8D947" w14:textId="77777777" w:rsidR="00A63587" w:rsidRPr="0048199A" w:rsidRDefault="003A51EA" w:rsidP="003A51EA">
      <w:pPr>
        <w:rPr>
          <w:color w:val="FFFFFF" w:themeColor="background1"/>
        </w:rPr>
      </w:pPr>
      <w:bookmarkStart w:id="0" w:name="_Hlk3297958"/>
      <w:r w:rsidRPr="0048199A">
        <w:rPr>
          <w:color w:val="FFFFFF" w:themeColor="background1"/>
        </w:rPr>
        <w:t xml:space="preserve">       </w:t>
      </w:r>
    </w:p>
    <w:p w14:paraId="7F144E95" w14:textId="77777777" w:rsidR="00A63587" w:rsidRPr="0048199A" w:rsidRDefault="00A63587" w:rsidP="003A51EA">
      <w:pPr>
        <w:rPr>
          <w:color w:val="FFFFFF" w:themeColor="background1"/>
        </w:rPr>
      </w:pPr>
    </w:p>
    <w:p w14:paraId="4917A982" w14:textId="77777777" w:rsidR="00A63587" w:rsidRPr="0048199A" w:rsidRDefault="00A63587" w:rsidP="003A51EA">
      <w:pPr>
        <w:rPr>
          <w:color w:val="FFFFFF" w:themeColor="background1"/>
        </w:rPr>
      </w:pPr>
    </w:p>
    <w:p w14:paraId="2BCEB1FA" w14:textId="77777777" w:rsidR="00FD077F" w:rsidRDefault="00A63587" w:rsidP="003A51EA">
      <w:pPr>
        <w:rPr>
          <w:b/>
          <w:color w:val="FFFFFF" w:themeColor="background1"/>
          <w:sz w:val="26"/>
          <w:szCs w:val="26"/>
        </w:rPr>
      </w:pPr>
      <w:r w:rsidRPr="0048199A">
        <w:rPr>
          <w:b/>
          <w:color w:val="FFFFFF" w:themeColor="background1"/>
          <w:sz w:val="26"/>
          <w:szCs w:val="26"/>
        </w:rPr>
        <w:t xml:space="preserve">       </w:t>
      </w:r>
    </w:p>
    <w:p w14:paraId="338E7DD1" w14:textId="77777777" w:rsidR="00FD077F" w:rsidRDefault="00FD077F" w:rsidP="003A51EA">
      <w:pPr>
        <w:rPr>
          <w:b/>
          <w:color w:val="FFFFFF" w:themeColor="background1"/>
          <w:sz w:val="26"/>
          <w:szCs w:val="26"/>
        </w:rPr>
      </w:pPr>
    </w:p>
    <w:p w14:paraId="7C7D8507" w14:textId="77777777" w:rsidR="00FD077F" w:rsidRDefault="00FD077F" w:rsidP="003A51EA">
      <w:pPr>
        <w:rPr>
          <w:b/>
          <w:color w:val="FFFFFF" w:themeColor="background1"/>
          <w:sz w:val="26"/>
          <w:szCs w:val="26"/>
        </w:rPr>
      </w:pPr>
    </w:p>
    <w:p w14:paraId="76655008" w14:textId="77777777" w:rsidR="00FD077F" w:rsidRDefault="00FD077F" w:rsidP="003A51EA">
      <w:pPr>
        <w:rPr>
          <w:b/>
          <w:color w:val="FFFFFF" w:themeColor="background1"/>
          <w:sz w:val="26"/>
          <w:szCs w:val="26"/>
        </w:rPr>
      </w:pPr>
    </w:p>
    <w:p w14:paraId="27BC31BA" w14:textId="77777777" w:rsidR="003A51EA" w:rsidRPr="0048199A" w:rsidRDefault="00FD077F" w:rsidP="00FD077F">
      <w:pPr>
        <w:rPr>
          <w:b/>
          <w:color w:val="FFFFFF" w:themeColor="background1"/>
          <w:sz w:val="26"/>
          <w:szCs w:val="26"/>
        </w:rPr>
      </w:pPr>
      <w:r>
        <w:rPr>
          <w:b/>
          <w:color w:val="FFFFFF" w:themeColor="background1"/>
          <w:sz w:val="26"/>
          <w:szCs w:val="26"/>
        </w:rPr>
        <w:t xml:space="preserve">       </w:t>
      </w:r>
      <w:r w:rsidR="003A51EA" w:rsidRPr="0048199A">
        <w:rPr>
          <w:b/>
          <w:color w:val="FFFFFF" w:themeColor="background1"/>
          <w:sz w:val="26"/>
          <w:szCs w:val="26"/>
        </w:rPr>
        <w:t xml:space="preserve">PROPOSTA </w:t>
      </w:r>
      <w:r w:rsidR="003A5313" w:rsidRPr="0048199A">
        <w:rPr>
          <w:b/>
          <w:color w:val="FFFFFF" w:themeColor="background1"/>
          <w:sz w:val="26"/>
          <w:szCs w:val="26"/>
        </w:rPr>
        <w:t>COMERCIAL</w:t>
      </w:r>
      <w:r w:rsidR="003A51EA" w:rsidRPr="0048199A">
        <w:rPr>
          <w:color w:val="FFFFFF" w:themeColor="background1"/>
          <w:sz w:val="26"/>
          <w:szCs w:val="26"/>
        </w:rPr>
        <w:t>:</w:t>
      </w:r>
      <w:r w:rsidR="004A7992">
        <w:rPr>
          <w:color w:val="FFFFFF" w:themeColor="background1"/>
          <w:sz w:val="26"/>
          <w:szCs w:val="26"/>
        </w:rPr>
        <w:t xml:space="preserve"> </w:t>
      </w:r>
      <w:sdt>
        <w:sdtPr>
          <w:rPr>
            <w:color w:val="FFFFFF" w:themeColor="background1"/>
            <w:sz w:val="26"/>
            <w:szCs w:val="26"/>
          </w:rPr>
          <w:alias w:val="Título"/>
          <w:tag w:val=""/>
          <w:id w:val="-1231461877"/>
          <w:placeholder>
            <w:docPart w:val="A3FE0747A9584CCA9169CF5F049360B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proofErr w:type="spellStart"/>
          <w:r w:rsidR="00547B93">
            <w:rPr>
              <w:color w:val="FFFFFF" w:themeColor="background1"/>
              <w:sz w:val="26"/>
              <w:szCs w:val="26"/>
            </w:rPr>
            <w:t>Template</w:t>
          </w:r>
          <w:proofErr w:type="spellEnd"/>
          <w:r w:rsidR="00547B93">
            <w:rPr>
              <w:color w:val="FFFFFF" w:themeColor="background1"/>
              <w:sz w:val="26"/>
              <w:szCs w:val="26"/>
            </w:rPr>
            <w:t xml:space="preserve"> Proposta Comercial</w:t>
          </w:r>
        </w:sdtContent>
      </w:sdt>
    </w:p>
    <w:p w14:paraId="79CC78EB" w14:textId="77777777" w:rsidR="003A51EA" w:rsidRPr="0048199A" w:rsidRDefault="003A51EA" w:rsidP="003A51EA">
      <w:pPr>
        <w:rPr>
          <w:sz w:val="26"/>
          <w:szCs w:val="26"/>
        </w:rPr>
      </w:pPr>
      <w:r w:rsidRPr="0048199A">
        <w:rPr>
          <w:b/>
          <w:sz w:val="26"/>
          <w:szCs w:val="26"/>
        </w:rPr>
        <w:t xml:space="preserve">       </w:t>
      </w:r>
      <w:r w:rsidRPr="0048199A">
        <w:rPr>
          <w:b/>
          <w:color w:val="FFFFFF" w:themeColor="background1"/>
          <w:sz w:val="26"/>
          <w:szCs w:val="26"/>
        </w:rPr>
        <w:t>Nº DOC</w:t>
      </w:r>
      <w:r w:rsidRPr="0048199A">
        <w:rPr>
          <w:color w:val="FFFFFF" w:themeColor="background1"/>
          <w:sz w:val="26"/>
          <w:szCs w:val="26"/>
        </w:rPr>
        <w:t>:</w:t>
      </w:r>
      <w:r w:rsidRPr="0048199A">
        <w:rPr>
          <w:sz w:val="26"/>
          <w:szCs w:val="26"/>
        </w:rPr>
        <w:t xml:space="preserve"> </w:t>
      </w:r>
      <w:r w:rsidRPr="0048199A">
        <w:rPr>
          <w:color w:val="FFFFFF" w:themeColor="background1"/>
          <w:sz w:val="26"/>
          <w:szCs w:val="26"/>
        </w:rPr>
        <w:t>@DOCUMENTO</w:t>
      </w:r>
    </w:p>
    <w:p w14:paraId="3447D319" w14:textId="77777777" w:rsidR="003A51EA" w:rsidRPr="0048199A" w:rsidRDefault="003A51EA" w:rsidP="003A51EA">
      <w:pPr>
        <w:rPr>
          <w:sz w:val="26"/>
          <w:szCs w:val="26"/>
        </w:rPr>
      </w:pPr>
      <w:r w:rsidRPr="0048199A">
        <w:rPr>
          <w:b/>
          <w:sz w:val="26"/>
          <w:szCs w:val="26"/>
        </w:rPr>
        <w:t xml:space="preserve">      </w:t>
      </w:r>
      <w:r w:rsidR="00587BCD" w:rsidRPr="0048199A">
        <w:rPr>
          <w:b/>
          <w:sz w:val="26"/>
          <w:szCs w:val="26"/>
        </w:rPr>
        <w:t xml:space="preserve"> </w:t>
      </w:r>
      <w:r w:rsidRPr="0048199A">
        <w:rPr>
          <w:b/>
          <w:color w:val="FFFFFF" w:themeColor="background1"/>
          <w:sz w:val="26"/>
          <w:szCs w:val="26"/>
        </w:rPr>
        <w:t>CLIENTE</w:t>
      </w:r>
      <w:r w:rsidRPr="0048199A">
        <w:rPr>
          <w:color w:val="FFFFFF" w:themeColor="background1"/>
          <w:sz w:val="26"/>
          <w:szCs w:val="26"/>
        </w:rPr>
        <w:t>:</w:t>
      </w:r>
      <w:r w:rsidR="004A7992">
        <w:rPr>
          <w:color w:val="FFFFFF" w:themeColor="background1"/>
          <w:sz w:val="26"/>
          <w:szCs w:val="26"/>
        </w:rPr>
        <w:t xml:space="preserve"> </w:t>
      </w:r>
      <w:sdt>
        <w:sdtPr>
          <w:rPr>
            <w:color w:val="FFFFFF" w:themeColor="background1"/>
            <w:sz w:val="26"/>
            <w:szCs w:val="26"/>
          </w:rPr>
          <w:alias w:val="Empresa"/>
          <w:tag w:val=""/>
          <w:id w:val="996993346"/>
          <w:placeholder>
            <w:docPart w:val="6AFAB376F32B4EC0B87FBED0F41A0364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E9087E" w:rsidRPr="0048199A">
            <w:rPr>
              <w:color w:val="FFFFFF" w:themeColor="background1"/>
              <w:sz w:val="26"/>
              <w:szCs w:val="26"/>
            </w:rPr>
            <w:t>@EMPRESA</w:t>
          </w:r>
        </w:sdtContent>
      </w:sdt>
      <w:r w:rsidRPr="0048199A">
        <w:rPr>
          <w:sz w:val="26"/>
          <w:szCs w:val="26"/>
        </w:rPr>
        <w:t xml:space="preserve">                           </w:t>
      </w:r>
    </w:p>
    <w:p w14:paraId="427A2625" w14:textId="77777777" w:rsidR="008978BE" w:rsidRPr="0048199A" w:rsidRDefault="003A51EA" w:rsidP="003A51EA">
      <w:pPr>
        <w:pStyle w:val="Especificao"/>
        <w:jc w:val="both"/>
        <w:rPr>
          <w:sz w:val="22"/>
          <w:szCs w:val="22"/>
        </w:rPr>
        <w:sectPr w:rsidR="008978BE" w:rsidRPr="0048199A" w:rsidSect="00F37701">
          <w:headerReference w:type="default" r:id="rId14"/>
          <w:type w:val="continuous"/>
          <w:pgSz w:w="11907" w:h="16840" w:code="9"/>
          <w:pgMar w:top="1138" w:right="1138" w:bottom="1138" w:left="1138" w:header="0" w:footer="720" w:gutter="0"/>
          <w:cols w:space="720"/>
          <w:docGrid w:linePitch="360"/>
        </w:sectPr>
      </w:pPr>
      <w:r w:rsidRPr="0048199A">
        <w:rPr>
          <w:color w:val="FFFFFF" w:themeColor="background1"/>
          <w:sz w:val="26"/>
          <w:szCs w:val="26"/>
        </w:rPr>
        <w:t xml:space="preserve">       </w:t>
      </w:r>
      <w:r w:rsidRPr="0048199A">
        <w:rPr>
          <w:b/>
          <w:color w:val="FFFFFF" w:themeColor="background1"/>
          <w:sz w:val="26"/>
          <w:szCs w:val="26"/>
        </w:rPr>
        <w:t>LOCAL</w:t>
      </w:r>
      <w:r w:rsidRPr="0048199A">
        <w:rPr>
          <w:color w:val="FFFFFF" w:themeColor="background1"/>
          <w:sz w:val="26"/>
          <w:szCs w:val="26"/>
        </w:rPr>
        <w:t>:</w:t>
      </w:r>
      <w:r w:rsidR="004A7992">
        <w:rPr>
          <w:color w:val="FFFFFF" w:themeColor="background1"/>
          <w:sz w:val="26"/>
          <w:szCs w:val="26"/>
        </w:rPr>
        <w:t xml:space="preserve"> </w:t>
      </w:r>
      <w:sdt>
        <w:sdtPr>
          <w:rPr>
            <w:color w:val="FFFFFF" w:themeColor="background1"/>
            <w:sz w:val="26"/>
            <w:szCs w:val="26"/>
          </w:rPr>
          <w:alias w:val="Endereço da Empresa"/>
          <w:tag w:val=""/>
          <w:id w:val="-1126542460"/>
          <w:placeholder>
            <w:docPart w:val="29F69F6C839542DCBF96B87F4A0B3555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E9087E" w:rsidRPr="0048199A">
            <w:rPr>
              <w:color w:val="FFFFFF" w:themeColor="background1"/>
              <w:sz w:val="26"/>
              <w:szCs w:val="26"/>
            </w:rPr>
            <w:t>@LOCAL</w:t>
          </w:r>
        </w:sdtContent>
      </w:sdt>
      <w:bookmarkEnd w:id="0"/>
    </w:p>
    <w:p w14:paraId="63163EE4" w14:textId="77777777" w:rsidR="00EB1EF1" w:rsidRPr="0048199A" w:rsidRDefault="009C2775" w:rsidP="00291A68">
      <w:pPr>
        <w:rPr>
          <w:sz w:val="24"/>
        </w:rPr>
      </w:pPr>
      <w:bookmarkStart w:id="1" w:name="OLE_LINK1"/>
      <w:bookmarkStart w:id="2" w:name="OLE_LINK2"/>
      <w:r w:rsidRPr="0048199A">
        <w:rPr>
          <w:sz w:val="24"/>
        </w:rPr>
        <w:lastRenderedPageBreak/>
        <w:t>Controle de Revisão</w:t>
      </w:r>
    </w:p>
    <w:p w14:paraId="6777AEC8" w14:textId="77777777" w:rsidR="00D20ADA" w:rsidRPr="0048199A" w:rsidRDefault="00D20ADA" w:rsidP="00D20ADA"/>
    <w:tbl>
      <w:tblPr>
        <w:tblW w:w="909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7"/>
        <w:gridCol w:w="1333"/>
        <w:gridCol w:w="1847"/>
        <w:gridCol w:w="1573"/>
        <w:gridCol w:w="1530"/>
        <w:gridCol w:w="1530"/>
      </w:tblGrid>
      <w:tr w:rsidR="001320B8" w:rsidRPr="0048199A" w14:paraId="4D2DBEBD" w14:textId="77777777" w:rsidTr="00505EAD">
        <w:trPr>
          <w:jc w:val="center"/>
        </w:trPr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91574" w14:textId="77777777" w:rsidR="00EB1EF1" w:rsidRPr="0048199A" w:rsidRDefault="00AC6A66" w:rsidP="00407B3C">
            <w:pPr>
              <w:pStyle w:val="Recuodecorpodetexto"/>
              <w:ind w:left="0"/>
              <w:jc w:val="center"/>
              <w:rPr>
                <w:b/>
                <w:sz w:val="20"/>
                <w:lang w:eastAsia="pt-BR"/>
              </w:rPr>
            </w:pPr>
            <w:r w:rsidRPr="0048199A">
              <w:rPr>
                <w:b/>
                <w:sz w:val="20"/>
                <w:lang w:eastAsia="pt-BR"/>
              </w:rPr>
              <w:t>Revisão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90B6F" w14:textId="77777777" w:rsidR="00EB1EF1" w:rsidRPr="0048199A" w:rsidRDefault="00EB1EF1" w:rsidP="00407B3C">
            <w:pPr>
              <w:pStyle w:val="Recuodecorpodetexto"/>
              <w:ind w:left="0"/>
              <w:jc w:val="center"/>
              <w:rPr>
                <w:b/>
                <w:sz w:val="20"/>
                <w:lang w:eastAsia="pt-BR"/>
              </w:rPr>
            </w:pPr>
            <w:r w:rsidRPr="0048199A">
              <w:rPr>
                <w:b/>
                <w:sz w:val="20"/>
                <w:lang w:eastAsia="pt-BR"/>
              </w:rPr>
              <w:t>Data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88AC0" w14:textId="77777777" w:rsidR="00EB1EF1" w:rsidRPr="0048199A" w:rsidRDefault="00EB1EF1" w:rsidP="00407B3C">
            <w:pPr>
              <w:pStyle w:val="Recuodecorpodetexto"/>
              <w:ind w:left="0"/>
              <w:jc w:val="center"/>
              <w:rPr>
                <w:b/>
                <w:sz w:val="20"/>
                <w:lang w:eastAsia="pt-BR"/>
              </w:rPr>
            </w:pPr>
            <w:r w:rsidRPr="0048199A">
              <w:rPr>
                <w:b/>
                <w:sz w:val="20"/>
                <w:lang w:eastAsia="pt-BR"/>
              </w:rPr>
              <w:t>Descrição das alterações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6FB107" w14:textId="77777777" w:rsidR="00EB1EF1" w:rsidRPr="0048199A" w:rsidRDefault="00EB1EF1" w:rsidP="00407B3C">
            <w:pPr>
              <w:pStyle w:val="Recuodecorpodetexto"/>
              <w:ind w:left="10" w:hanging="10"/>
              <w:jc w:val="center"/>
              <w:rPr>
                <w:b/>
                <w:sz w:val="20"/>
                <w:lang w:eastAsia="pt-BR"/>
              </w:rPr>
            </w:pPr>
            <w:r w:rsidRPr="0048199A">
              <w:rPr>
                <w:b/>
                <w:sz w:val="20"/>
                <w:lang w:eastAsia="pt-BR"/>
              </w:rPr>
              <w:t>Elaborado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E74C1B" w14:textId="77777777" w:rsidR="00EB1EF1" w:rsidRPr="0048199A" w:rsidRDefault="00EB1EF1" w:rsidP="00407B3C">
            <w:pPr>
              <w:pStyle w:val="Recuodecorpodetexto"/>
              <w:ind w:left="0"/>
              <w:jc w:val="center"/>
              <w:rPr>
                <w:b/>
                <w:sz w:val="20"/>
                <w:lang w:eastAsia="pt-BR"/>
              </w:rPr>
            </w:pPr>
            <w:r w:rsidRPr="0048199A">
              <w:rPr>
                <w:b/>
                <w:sz w:val="20"/>
                <w:lang w:eastAsia="pt-BR"/>
              </w:rPr>
              <w:t>Verificado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5F9D98" w14:textId="77777777" w:rsidR="00EB1EF1" w:rsidRPr="0048199A" w:rsidRDefault="00EB1EF1" w:rsidP="00407B3C">
            <w:pPr>
              <w:pStyle w:val="Recuodecorpodetexto"/>
              <w:ind w:left="0"/>
              <w:jc w:val="center"/>
              <w:rPr>
                <w:b/>
                <w:sz w:val="20"/>
                <w:lang w:eastAsia="pt-BR"/>
              </w:rPr>
            </w:pPr>
            <w:r w:rsidRPr="0048199A">
              <w:rPr>
                <w:b/>
                <w:sz w:val="20"/>
                <w:lang w:eastAsia="pt-BR"/>
              </w:rPr>
              <w:t>Aprovado</w:t>
            </w:r>
          </w:p>
        </w:tc>
      </w:tr>
      <w:tr w:rsidR="001320B8" w:rsidRPr="0048199A" w14:paraId="29E69F4F" w14:textId="77777777" w:rsidTr="00505EAD">
        <w:trPr>
          <w:cantSplit/>
          <w:trHeight w:val="38"/>
          <w:jc w:val="center"/>
        </w:trPr>
        <w:tc>
          <w:tcPr>
            <w:tcW w:w="12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FB2F80" w14:textId="77777777" w:rsidR="00EB1EF1" w:rsidRPr="0048199A" w:rsidRDefault="00A955A8" w:rsidP="00407B3C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  <w:r w:rsidRPr="0048199A">
              <w:rPr>
                <w:sz w:val="20"/>
                <w:lang w:eastAsia="pt-BR"/>
              </w:rPr>
              <w:t>A</w:t>
            </w: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5A2F59" w14:textId="77777777" w:rsidR="00EB1EF1" w:rsidRPr="0048199A" w:rsidRDefault="00EB1EF1" w:rsidP="00FB3DC8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D727E5" w14:textId="77777777" w:rsidR="00EB1EF1" w:rsidRPr="0048199A" w:rsidRDefault="00A955A8" w:rsidP="00407B3C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  <w:r w:rsidRPr="0048199A">
              <w:rPr>
                <w:sz w:val="20"/>
                <w:lang w:eastAsia="pt-BR"/>
              </w:rPr>
              <w:t>Emissão inicial</w:t>
            </w: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C226FBB" w14:textId="77777777" w:rsidR="00EB1EF1" w:rsidRPr="0048199A" w:rsidRDefault="00A955A8" w:rsidP="00407B3C">
            <w:pPr>
              <w:pStyle w:val="Recuodecorpodetexto"/>
              <w:ind w:left="10" w:hanging="10"/>
              <w:jc w:val="center"/>
              <w:rPr>
                <w:sz w:val="20"/>
                <w:lang w:eastAsia="pt-BR"/>
              </w:rPr>
            </w:pPr>
            <w:r w:rsidRPr="0048199A">
              <w:rPr>
                <w:sz w:val="20"/>
                <w:lang w:eastAsia="pt-BR"/>
              </w:rPr>
              <w:t>FCS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0253638" w14:textId="77777777" w:rsidR="00EB1EF1" w:rsidRPr="0048199A" w:rsidRDefault="00A955A8" w:rsidP="00407B3C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  <w:r w:rsidRPr="0048199A">
              <w:rPr>
                <w:sz w:val="20"/>
                <w:lang w:eastAsia="pt-BR"/>
              </w:rPr>
              <w:t>ESJ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9DE1A8" w14:textId="77777777" w:rsidR="00EB1EF1" w:rsidRPr="0048199A" w:rsidRDefault="00A955A8" w:rsidP="00407B3C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  <w:r w:rsidRPr="0048199A">
              <w:rPr>
                <w:sz w:val="20"/>
                <w:lang w:eastAsia="pt-BR"/>
              </w:rPr>
              <w:t>LAF</w:t>
            </w:r>
          </w:p>
        </w:tc>
      </w:tr>
      <w:tr w:rsidR="001320B8" w:rsidRPr="0048199A" w14:paraId="10EE6D3A" w14:textId="77777777" w:rsidTr="00505EAD">
        <w:trPr>
          <w:cantSplit/>
          <w:trHeight w:val="38"/>
          <w:jc w:val="center"/>
        </w:trPr>
        <w:tc>
          <w:tcPr>
            <w:tcW w:w="12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F7A52CC" w14:textId="77777777" w:rsidR="00EB1EF1" w:rsidRPr="0048199A" w:rsidRDefault="00EB1EF1" w:rsidP="00407B3C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C71F51" w14:textId="77777777" w:rsidR="00EB1EF1" w:rsidRPr="0048199A" w:rsidRDefault="00EB1EF1" w:rsidP="00407B3C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096402" w14:textId="77777777" w:rsidR="00EB1EF1" w:rsidRPr="0048199A" w:rsidRDefault="00EB1EF1" w:rsidP="00407B3C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F4E64AF" w14:textId="77777777" w:rsidR="00EB1EF1" w:rsidRPr="0048199A" w:rsidRDefault="00EB1EF1" w:rsidP="00407B3C">
            <w:pPr>
              <w:pStyle w:val="Recuodecorpodetexto"/>
              <w:ind w:left="10" w:hanging="10"/>
              <w:jc w:val="center"/>
              <w:rPr>
                <w:sz w:val="20"/>
                <w:lang w:eastAsia="pt-BR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79841C" w14:textId="77777777" w:rsidR="00EB1EF1" w:rsidRPr="0048199A" w:rsidRDefault="00EB1EF1" w:rsidP="00407B3C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9CE0DA7" w14:textId="77777777" w:rsidR="00EB1EF1" w:rsidRPr="0048199A" w:rsidRDefault="00EB1EF1" w:rsidP="00407B3C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</w:p>
        </w:tc>
      </w:tr>
      <w:tr w:rsidR="001320B8" w:rsidRPr="0048199A" w14:paraId="28B1ADAB" w14:textId="77777777" w:rsidTr="00505EAD">
        <w:trPr>
          <w:cantSplit/>
          <w:trHeight w:val="38"/>
          <w:jc w:val="center"/>
        </w:trPr>
        <w:tc>
          <w:tcPr>
            <w:tcW w:w="12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E10E55" w14:textId="77777777" w:rsidR="00EB1EF1" w:rsidRPr="0048199A" w:rsidRDefault="00EB1EF1" w:rsidP="00407B3C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EF9890" w14:textId="77777777" w:rsidR="00EB1EF1" w:rsidRPr="0048199A" w:rsidRDefault="00EB1EF1" w:rsidP="00407B3C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BCA34F" w14:textId="77777777" w:rsidR="00EB1EF1" w:rsidRPr="0048199A" w:rsidRDefault="00EB1EF1" w:rsidP="00407B3C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D1BCC1" w14:textId="77777777" w:rsidR="00EB1EF1" w:rsidRPr="0048199A" w:rsidRDefault="00EB1EF1" w:rsidP="00407B3C">
            <w:pPr>
              <w:pStyle w:val="Recuodecorpodetexto"/>
              <w:ind w:left="10" w:hanging="10"/>
              <w:jc w:val="center"/>
              <w:rPr>
                <w:sz w:val="20"/>
                <w:lang w:eastAsia="pt-BR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314A6" w14:textId="77777777" w:rsidR="00EB1EF1" w:rsidRPr="0048199A" w:rsidRDefault="00EB1EF1" w:rsidP="00407B3C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37C0AA8" w14:textId="77777777" w:rsidR="00EB1EF1" w:rsidRPr="0048199A" w:rsidRDefault="00EB1EF1" w:rsidP="00407B3C">
            <w:pPr>
              <w:pStyle w:val="Recuodecorpodetexto"/>
              <w:ind w:left="0"/>
              <w:jc w:val="center"/>
              <w:rPr>
                <w:sz w:val="20"/>
                <w:lang w:eastAsia="pt-BR"/>
              </w:rPr>
            </w:pPr>
          </w:p>
        </w:tc>
      </w:tr>
      <w:tr w:rsidR="001320B8" w:rsidRPr="0048199A" w14:paraId="6E10D385" w14:textId="77777777" w:rsidTr="00505EAD">
        <w:trPr>
          <w:cantSplit/>
          <w:trHeight w:val="38"/>
          <w:jc w:val="center"/>
        </w:trPr>
        <w:tc>
          <w:tcPr>
            <w:tcW w:w="12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603C68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FA3FF7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74CCEE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FE6BD5F" w14:textId="77777777" w:rsidR="00EB1EF1" w:rsidRPr="0048199A" w:rsidRDefault="00EB1EF1" w:rsidP="00407B3C">
            <w:pPr>
              <w:pStyle w:val="TextoemTabela"/>
              <w:ind w:left="10" w:hanging="10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FBC978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6CC00F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</w:tr>
      <w:tr w:rsidR="001320B8" w:rsidRPr="0048199A" w14:paraId="07D48C95" w14:textId="77777777" w:rsidTr="00505EAD">
        <w:trPr>
          <w:cantSplit/>
          <w:trHeight w:val="38"/>
          <w:jc w:val="center"/>
        </w:trPr>
        <w:tc>
          <w:tcPr>
            <w:tcW w:w="12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8F7E85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F568B2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BE26DD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E5E0F2" w14:textId="77777777" w:rsidR="00EB1EF1" w:rsidRPr="0048199A" w:rsidRDefault="00EB1EF1" w:rsidP="00407B3C">
            <w:pPr>
              <w:pStyle w:val="TextoemTabela"/>
              <w:ind w:left="10" w:hanging="10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8F39D13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DDB0CD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</w:tr>
      <w:tr w:rsidR="001320B8" w:rsidRPr="0048199A" w14:paraId="2F35565E" w14:textId="77777777" w:rsidTr="00505EAD">
        <w:trPr>
          <w:cantSplit/>
          <w:trHeight w:val="38"/>
          <w:jc w:val="center"/>
        </w:trPr>
        <w:tc>
          <w:tcPr>
            <w:tcW w:w="12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21D705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4298B5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E932F1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5431F4" w14:textId="77777777" w:rsidR="00EB1EF1" w:rsidRPr="0048199A" w:rsidRDefault="00EB1EF1" w:rsidP="00407B3C">
            <w:pPr>
              <w:pStyle w:val="TextoemTabela"/>
              <w:ind w:left="10" w:hanging="10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00D0E6B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EF023B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</w:tr>
      <w:tr w:rsidR="001320B8" w:rsidRPr="0048199A" w14:paraId="40571E9A" w14:textId="77777777" w:rsidTr="00505EAD">
        <w:trPr>
          <w:cantSplit/>
          <w:trHeight w:val="38"/>
          <w:jc w:val="center"/>
        </w:trPr>
        <w:tc>
          <w:tcPr>
            <w:tcW w:w="12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C3F322F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750D58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8D9B66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B8F54E6" w14:textId="77777777" w:rsidR="00EB1EF1" w:rsidRPr="0048199A" w:rsidRDefault="00EB1EF1" w:rsidP="00407B3C">
            <w:pPr>
              <w:pStyle w:val="TextoemTabela"/>
              <w:ind w:left="10" w:hanging="10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4B8C1EA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F3F6FE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</w:tr>
      <w:tr w:rsidR="001320B8" w:rsidRPr="0048199A" w14:paraId="42343D47" w14:textId="77777777" w:rsidTr="00505EAD">
        <w:trPr>
          <w:cantSplit/>
          <w:trHeight w:val="38"/>
          <w:jc w:val="center"/>
        </w:trPr>
        <w:tc>
          <w:tcPr>
            <w:tcW w:w="12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3DD9DA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DB6D38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F9BBD5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A7C6F3" w14:textId="77777777" w:rsidR="00EB1EF1" w:rsidRPr="0048199A" w:rsidRDefault="00EB1EF1" w:rsidP="00407B3C">
            <w:pPr>
              <w:pStyle w:val="TextoemTabela"/>
              <w:ind w:left="10" w:hanging="10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A8839C2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1CAD62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</w:tr>
      <w:tr w:rsidR="001320B8" w:rsidRPr="0048199A" w14:paraId="55BE15E4" w14:textId="77777777" w:rsidTr="00505EAD">
        <w:trPr>
          <w:cantSplit/>
          <w:trHeight w:val="38"/>
          <w:jc w:val="center"/>
        </w:trPr>
        <w:tc>
          <w:tcPr>
            <w:tcW w:w="12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1F9ADE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851AD3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630B3D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7B2DCEF" w14:textId="77777777" w:rsidR="00EB1EF1" w:rsidRPr="0048199A" w:rsidRDefault="00EB1EF1" w:rsidP="00407B3C">
            <w:pPr>
              <w:pStyle w:val="TextoemTabela"/>
              <w:ind w:left="10" w:hanging="10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D27205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6D28AB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</w:tr>
      <w:tr w:rsidR="001320B8" w:rsidRPr="0048199A" w14:paraId="3C0C8211" w14:textId="77777777" w:rsidTr="00505EAD">
        <w:trPr>
          <w:cantSplit/>
          <w:trHeight w:val="38"/>
          <w:jc w:val="center"/>
        </w:trPr>
        <w:tc>
          <w:tcPr>
            <w:tcW w:w="12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5AA9B6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2D9BCF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BF353A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369FAE4" w14:textId="77777777" w:rsidR="00EB1EF1" w:rsidRPr="0048199A" w:rsidRDefault="00EB1EF1" w:rsidP="00407B3C">
            <w:pPr>
              <w:pStyle w:val="TextoemTabela"/>
              <w:ind w:left="10" w:hanging="10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CACA61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5C2C501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</w:tr>
      <w:tr w:rsidR="001320B8" w:rsidRPr="0048199A" w14:paraId="5B68B047" w14:textId="77777777" w:rsidTr="00505EAD">
        <w:trPr>
          <w:cantSplit/>
          <w:trHeight w:val="38"/>
          <w:jc w:val="center"/>
        </w:trPr>
        <w:tc>
          <w:tcPr>
            <w:tcW w:w="12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E6A3B0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2264CA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8168A8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A98D59E" w14:textId="77777777" w:rsidR="00EB1EF1" w:rsidRPr="0048199A" w:rsidRDefault="00EB1EF1" w:rsidP="00407B3C">
            <w:pPr>
              <w:pStyle w:val="TextoemTabela"/>
              <w:ind w:left="10" w:hanging="10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447C70B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0ABD721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</w:tr>
      <w:tr w:rsidR="001320B8" w:rsidRPr="0048199A" w14:paraId="6750C576" w14:textId="77777777" w:rsidTr="00505EAD">
        <w:trPr>
          <w:cantSplit/>
          <w:trHeight w:val="38"/>
          <w:jc w:val="center"/>
        </w:trPr>
        <w:tc>
          <w:tcPr>
            <w:tcW w:w="12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3F82D6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8B3863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FF1657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908E26C" w14:textId="77777777" w:rsidR="00EB1EF1" w:rsidRPr="0048199A" w:rsidRDefault="00EB1EF1" w:rsidP="00407B3C">
            <w:pPr>
              <w:pStyle w:val="TextoemTabela"/>
              <w:ind w:left="10" w:hanging="10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4E30267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019F6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</w:tr>
      <w:tr w:rsidR="001320B8" w:rsidRPr="0048199A" w14:paraId="76927DAC" w14:textId="77777777" w:rsidTr="00505EAD">
        <w:trPr>
          <w:cantSplit/>
          <w:trHeight w:val="38"/>
          <w:jc w:val="center"/>
        </w:trPr>
        <w:tc>
          <w:tcPr>
            <w:tcW w:w="12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B42A91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D1C954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256E64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008A1C2" w14:textId="77777777" w:rsidR="00EB1EF1" w:rsidRPr="0048199A" w:rsidRDefault="00EB1EF1" w:rsidP="00407B3C">
            <w:pPr>
              <w:pStyle w:val="TextoemTabela"/>
              <w:ind w:left="10" w:hanging="10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632687E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6DF7B84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</w:tr>
      <w:tr w:rsidR="001320B8" w:rsidRPr="0048199A" w14:paraId="0A3DAA96" w14:textId="77777777" w:rsidTr="00505EAD">
        <w:trPr>
          <w:cantSplit/>
          <w:trHeight w:val="824"/>
          <w:jc w:val="center"/>
        </w:trPr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EC2019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85F96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C4C0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A63C9A0" w14:textId="77777777" w:rsidR="00EB1EF1" w:rsidRPr="0048199A" w:rsidRDefault="00EB1EF1" w:rsidP="00407B3C">
            <w:pPr>
              <w:pStyle w:val="TextoemTabela"/>
              <w:ind w:left="10" w:hanging="10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3ACABA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8025F9" w14:textId="77777777" w:rsidR="00EB1EF1" w:rsidRPr="0048199A" w:rsidRDefault="00EB1EF1" w:rsidP="00407B3C">
            <w:pPr>
              <w:pStyle w:val="TextoemTabela"/>
              <w:jc w:val="center"/>
              <w:rPr>
                <w:rFonts w:ascii="Roboto" w:hAnsi="Roboto"/>
                <w:b w:val="0"/>
                <w:sz w:val="20"/>
              </w:rPr>
            </w:pPr>
          </w:p>
        </w:tc>
      </w:tr>
    </w:tbl>
    <w:p w14:paraId="7AC5E9F8" w14:textId="77777777" w:rsidR="00CC21D5" w:rsidRPr="0048199A" w:rsidRDefault="00CC21D5" w:rsidP="00291A68">
      <w:r w:rsidRPr="0048199A">
        <w:br w:type="page"/>
      </w:r>
    </w:p>
    <w:bookmarkEnd w:id="1"/>
    <w:bookmarkEnd w:id="2"/>
    <w:p w14:paraId="15ADD91D" w14:textId="77777777" w:rsidR="004C1017" w:rsidRDefault="00B3532C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</w:pPr>
      <w:r w:rsidRPr="0048199A">
        <w:rPr>
          <w:rFonts w:ascii="Roboto" w:hAnsi="Roboto"/>
          <w:caps w:val="0"/>
          <w:snapToGrid w:val="0"/>
          <w:sz w:val="20"/>
          <w:szCs w:val="24"/>
        </w:rPr>
        <w:lastRenderedPageBreak/>
        <w:fldChar w:fldCharType="begin"/>
      </w:r>
      <w:r w:rsidR="001716AA" w:rsidRPr="0048199A">
        <w:rPr>
          <w:rFonts w:ascii="Roboto" w:hAnsi="Roboto"/>
          <w:caps w:val="0"/>
          <w:snapToGrid w:val="0"/>
          <w:sz w:val="20"/>
          <w:szCs w:val="24"/>
          <w:lang w:val="pt-BR"/>
        </w:rPr>
        <w:instrText xml:space="preserve"> TOC \o "1-6" </w:instrText>
      </w:r>
      <w:r w:rsidRPr="0048199A">
        <w:rPr>
          <w:rFonts w:ascii="Roboto" w:hAnsi="Roboto"/>
          <w:caps w:val="0"/>
          <w:snapToGrid w:val="0"/>
          <w:sz w:val="20"/>
          <w:szCs w:val="24"/>
        </w:rPr>
        <w:fldChar w:fldCharType="separate"/>
      </w:r>
      <w:r w:rsidR="004C1017">
        <w:t>1.</w:t>
      </w:r>
      <w:r w:rsidR="004C1017"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  <w:tab/>
      </w:r>
      <w:r w:rsidR="004C1017">
        <w:t>OBJETO CONTRATUAL</w:t>
      </w:r>
      <w:r w:rsidR="004C1017">
        <w:tab/>
      </w:r>
      <w:r w:rsidR="004C1017">
        <w:fldChar w:fldCharType="begin"/>
      </w:r>
      <w:r w:rsidR="004C1017">
        <w:instrText xml:space="preserve"> PAGEREF _Toc224897168 \h </w:instrText>
      </w:r>
      <w:r w:rsidR="004C1017">
        <w:fldChar w:fldCharType="separate"/>
      </w:r>
      <w:r w:rsidR="004C1017">
        <w:t>1</w:t>
      </w:r>
      <w:r w:rsidR="004C1017">
        <w:fldChar w:fldCharType="end"/>
      </w:r>
    </w:p>
    <w:p w14:paraId="496EF77D" w14:textId="77777777" w:rsidR="004C1017" w:rsidRDefault="004C1017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</w:pPr>
      <w:r>
        <w:t>2.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  <w:tab/>
      </w:r>
      <w:r>
        <w:t>OBJETIVOS DA PROPOSTA</w:t>
      </w:r>
      <w:r>
        <w:tab/>
      </w:r>
      <w:r>
        <w:fldChar w:fldCharType="begin"/>
      </w:r>
      <w:r>
        <w:instrText xml:space="preserve"> PAGEREF _Toc224897169 \h </w:instrText>
      </w:r>
      <w:r>
        <w:fldChar w:fldCharType="separate"/>
      </w:r>
      <w:r>
        <w:t>3</w:t>
      </w:r>
      <w:r>
        <w:fldChar w:fldCharType="end"/>
      </w:r>
    </w:p>
    <w:p w14:paraId="41195AF7" w14:textId="77777777" w:rsidR="004C1017" w:rsidRDefault="004C1017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D85622">
        <w:rPr>
          <w:noProof/>
          <w:lang w:val="pt-BR"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D85622">
        <w:rPr>
          <w:noProof/>
          <w:lang w:val="pt-BR"/>
        </w:rPr>
        <w:t>Referências Utilizadas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4C3866F" w14:textId="77777777" w:rsidR="004C1017" w:rsidRDefault="004C1017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noProof/>
        </w:rPr>
        <w:t>2.1.1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>
        <w:rPr>
          <w:noProof/>
        </w:rPr>
        <w:t>Documentos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C08F57D" w14:textId="77777777" w:rsidR="004C1017" w:rsidRDefault="004C1017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</w:pPr>
      <w:r>
        <w:t>3.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  <w:tab/>
      </w:r>
      <w:r>
        <w:t>PREÇOS</w:t>
      </w:r>
      <w:r>
        <w:tab/>
      </w:r>
      <w:r>
        <w:fldChar w:fldCharType="begin"/>
      </w:r>
      <w:r>
        <w:instrText xml:space="preserve"> PAGEREF _Toc224897172 \h </w:instrText>
      </w:r>
      <w:r>
        <w:fldChar w:fldCharType="separate"/>
      </w:r>
      <w:r>
        <w:t>4</w:t>
      </w:r>
      <w:r>
        <w:fldChar w:fldCharType="end"/>
      </w:r>
    </w:p>
    <w:p w14:paraId="5EBE99D8" w14:textId="77777777" w:rsidR="004C1017" w:rsidRDefault="004C1017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D85622">
        <w:rPr>
          <w:noProof/>
          <w:lang w:val="pt-BR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D85622">
        <w:rPr>
          <w:noProof/>
          <w:lang w:val="pt-BR"/>
        </w:rPr>
        <w:t>Investimento Global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120E0B7" w14:textId="77777777" w:rsidR="004C1017" w:rsidRDefault="004C1017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D85622">
        <w:rPr>
          <w:noProof/>
          <w:lang w:val="pt-BR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D85622">
        <w:rPr>
          <w:noProof/>
          <w:lang w:val="pt-BR"/>
        </w:rPr>
        <w:t>Investimento por Tipo de Fornecimento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_Toc224897174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4</w:t>
      </w:r>
      <w:r>
        <w:rPr>
          <w:noProof/>
        </w:rPr>
        <w:fldChar w:fldCharType="end"/>
      </w:r>
    </w:p>
    <w:p w14:paraId="75599FDF" w14:textId="77777777" w:rsidR="004C1017" w:rsidRDefault="004C1017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D85622">
        <w:rPr>
          <w:noProof/>
          <w:lang w:val="pt-BR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D85622">
        <w:rPr>
          <w:noProof/>
          <w:lang w:val="pt-BR"/>
        </w:rPr>
        <w:t>Serviços</w:t>
      </w:r>
      <w:r w:rsidRPr="004C1017">
        <w:rPr>
          <w:noProof/>
          <w:lang w:val="pt-BR"/>
        </w:rPr>
        <w:tab/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_Toc224897175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4</w:t>
      </w:r>
      <w:r>
        <w:rPr>
          <w:noProof/>
        </w:rPr>
        <w:fldChar w:fldCharType="end"/>
      </w:r>
    </w:p>
    <w:p w14:paraId="0A573496" w14:textId="77777777" w:rsidR="004C1017" w:rsidRDefault="004C1017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3.4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Despesas de Viagem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_Toc224897176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4</w:t>
      </w:r>
      <w:r>
        <w:rPr>
          <w:noProof/>
        </w:rPr>
        <w:fldChar w:fldCharType="end"/>
      </w:r>
    </w:p>
    <w:p w14:paraId="4E891AA9" w14:textId="77777777" w:rsidR="004C1017" w:rsidRDefault="004C1017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3.4.1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Despesas de Viagem via Nota de Débito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_Toc224897177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4</w:t>
      </w:r>
      <w:r>
        <w:rPr>
          <w:noProof/>
        </w:rPr>
        <w:fldChar w:fldCharType="end"/>
      </w:r>
    </w:p>
    <w:p w14:paraId="7CD099C3" w14:textId="77777777" w:rsidR="004C1017" w:rsidRDefault="004C1017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3.5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Fornecimentos – Equipamentos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_Toc224897178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5</w:t>
      </w:r>
      <w:r>
        <w:rPr>
          <w:noProof/>
        </w:rPr>
        <w:fldChar w:fldCharType="end"/>
      </w:r>
    </w:p>
    <w:p w14:paraId="69A7BBE8" w14:textId="77777777" w:rsidR="004C1017" w:rsidRDefault="004C1017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3.6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Fornecimentos – Software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_Toc224897179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6</w:t>
      </w:r>
      <w:r>
        <w:rPr>
          <w:noProof/>
        </w:rPr>
        <w:fldChar w:fldCharType="end"/>
      </w:r>
    </w:p>
    <w:p w14:paraId="62E0AD0A" w14:textId="77777777" w:rsidR="004C1017" w:rsidRDefault="004C1017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3.7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Fornecimentos – Materiais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_Toc224897180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6</w:t>
      </w:r>
      <w:r>
        <w:rPr>
          <w:noProof/>
        </w:rPr>
        <w:fldChar w:fldCharType="end"/>
      </w:r>
    </w:p>
    <w:p w14:paraId="605B38D7" w14:textId="77777777" w:rsidR="004C1017" w:rsidRDefault="004C1017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3.8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Fornecimentos – Serviços Terceiros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_Toc224897181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6</w:t>
      </w:r>
      <w:r>
        <w:rPr>
          <w:noProof/>
        </w:rPr>
        <w:fldChar w:fldCharType="end"/>
      </w:r>
    </w:p>
    <w:p w14:paraId="26A072A3" w14:textId="77777777" w:rsidR="004C1017" w:rsidRDefault="004C1017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lang w:val="pt-BR"/>
        </w:rPr>
        <w:t>4.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lang w:val="pt-BR"/>
        </w:rPr>
        <w:t>MARCOS CONTRATUAIS</w:t>
      </w:r>
      <w:r w:rsidRPr="004C1017">
        <w:rPr>
          <w:lang w:val="pt-BR"/>
        </w:rPr>
        <w:tab/>
      </w:r>
      <w:r>
        <w:fldChar w:fldCharType="begin"/>
      </w:r>
      <w:r w:rsidRPr="004C1017">
        <w:rPr>
          <w:lang w:val="pt-BR"/>
        </w:rPr>
        <w:instrText xml:space="preserve"> PAGEREF _Toc224897182 \h </w:instrText>
      </w:r>
      <w:r>
        <w:fldChar w:fldCharType="separate"/>
      </w:r>
      <w:r w:rsidRPr="004C1017">
        <w:rPr>
          <w:lang w:val="pt-BR"/>
        </w:rPr>
        <w:t>7</w:t>
      </w:r>
      <w:r>
        <w:fldChar w:fldCharType="end"/>
      </w:r>
    </w:p>
    <w:p w14:paraId="745AAB95" w14:textId="77777777" w:rsidR="004C1017" w:rsidRDefault="004C1017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</w:pPr>
      <w:r w:rsidRPr="00D85622">
        <w:rPr>
          <w:lang w:val="pt-PT"/>
        </w:rPr>
        <w:t>5.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  <w:tab/>
      </w:r>
      <w:r w:rsidRPr="00D85622">
        <w:rPr>
          <w:lang w:val="pt-PT"/>
        </w:rPr>
        <w:t>FORMA DE PAGAMENTO</w:t>
      </w:r>
      <w:r w:rsidRPr="004C1017">
        <w:rPr>
          <w:lang w:val="pt-BR"/>
        </w:rPr>
        <w:tab/>
      </w:r>
      <w:r>
        <w:fldChar w:fldCharType="begin"/>
      </w:r>
      <w:r w:rsidRPr="004C1017">
        <w:rPr>
          <w:lang w:val="pt-BR"/>
        </w:rPr>
        <w:instrText xml:space="preserve"> PAGEREF _Toc224897183 \h </w:instrText>
      </w:r>
      <w:r>
        <w:fldChar w:fldCharType="separate"/>
      </w:r>
      <w:r w:rsidRPr="004C1017">
        <w:rPr>
          <w:lang w:val="pt-BR"/>
        </w:rPr>
        <w:t>8</w:t>
      </w:r>
      <w:r>
        <w:fldChar w:fldCharType="end"/>
      </w:r>
    </w:p>
    <w:p w14:paraId="55756133" w14:textId="77777777" w:rsidR="004C1017" w:rsidRDefault="004C1017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D85622">
        <w:rPr>
          <w:noProof/>
          <w:lang w:val="pt-BR"/>
        </w:rPr>
        <w:t>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D85622">
        <w:rPr>
          <w:noProof/>
          <w:lang w:val="pt-BR"/>
        </w:rPr>
        <w:t>Serviços</w:t>
      </w:r>
      <w:r w:rsidRPr="004C1017">
        <w:rPr>
          <w:noProof/>
          <w:lang w:val="pt-BR"/>
        </w:rPr>
        <w:tab/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_Toc224897184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8</w:t>
      </w:r>
      <w:r>
        <w:rPr>
          <w:noProof/>
        </w:rPr>
        <w:fldChar w:fldCharType="end"/>
      </w:r>
    </w:p>
    <w:p w14:paraId="131EB4ED" w14:textId="77777777" w:rsidR="004C1017" w:rsidRDefault="004C1017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Fornecimentos via TAGNA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_Toc224897185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8</w:t>
      </w:r>
      <w:r>
        <w:rPr>
          <w:noProof/>
        </w:rPr>
        <w:fldChar w:fldCharType="end"/>
      </w:r>
    </w:p>
    <w:p w14:paraId="1C0FA1F2" w14:textId="77777777" w:rsidR="004C1017" w:rsidRDefault="004C1017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5.3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Fornecimentos Diretos ao Cliente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_Toc224897186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8</w:t>
      </w:r>
      <w:r>
        <w:rPr>
          <w:noProof/>
        </w:rPr>
        <w:fldChar w:fldCharType="end"/>
      </w:r>
    </w:p>
    <w:p w14:paraId="1EC47D15" w14:textId="77777777" w:rsidR="004C1017" w:rsidRDefault="004C1017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5.4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Condiçoes de pagamento superiores a 30 dias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_Toc224897187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8</w:t>
      </w:r>
      <w:r>
        <w:rPr>
          <w:noProof/>
        </w:rPr>
        <w:fldChar w:fldCharType="end"/>
      </w:r>
    </w:p>
    <w:p w14:paraId="72FF62FF" w14:textId="77777777" w:rsidR="004C1017" w:rsidRDefault="004C1017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</w:pPr>
      <w:r w:rsidRPr="00D85622">
        <w:rPr>
          <w:lang w:val="pt-PT"/>
        </w:rPr>
        <w:t>6.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  <w:tab/>
      </w:r>
      <w:r w:rsidRPr="00D85622">
        <w:rPr>
          <w:lang w:val="pt-PT"/>
        </w:rPr>
        <w:t>DETALHAMENTO SOBRE IMPOSTOS</w:t>
      </w:r>
      <w:r w:rsidRPr="004C1017">
        <w:rPr>
          <w:lang w:val="pt-BR"/>
        </w:rPr>
        <w:tab/>
      </w:r>
      <w:r>
        <w:fldChar w:fldCharType="begin"/>
      </w:r>
      <w:r w:rsidRPr="004C1017">
        <w:rPr>
          <w:lang w:val="pt-BR"/>
        </w:rPr>
        <w:instrText xml:space="preserve"> PAGEREF _Toc224897188 \h </w:instrText>
      </w:r>
      <w:r>
        <w:fldChar w:fldCharType="separate"/>
      </w:r>
      <w:r w:rsidRPr="004C1017">
        <w:rPr>
          <w:lang w:val="pt-BR"/>
        </w:rPr>
        <w:t>9</w:t>
      </w:r>
      <w:r>
        <w:fldChar w:fldCharType="end"/>
      </w:r>
    </w:p>
    <w:p w14:paraId="4A85BEB5" w14:textId="77777777" w:rsidR="004C1017" w:rsidRDefault="004C1017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6.1.1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Objeto Contratual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_Toc224897189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9</w:t>
      </w:r>
      <w:r>
        <w:rPr>
          <w:noProof/>
        </w:rPr>
        <w:fldChar w:fldCharType="end"/>
      </w:r>
    </w:p>
    <w:p w14:paraId="07F1F927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noProof/>
        </w:rPr>
        <w:t>6.1.1.1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noProof/>
        </w:rPr>
        <w:t>Alíquotas de Impostos e Retenções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8F00703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6.1.1.2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ISSQN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B49E09F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6.1.1.3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Impostos Federais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C3B0822" w14:textId="77777777" w:rsidR="004C1017" w:rsidRDefault="004C1017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6.1.2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Objeto Contratual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_Toc224897193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9</w:t>
      </w:r>
      <w:r>
        <w:rPr>
          <w:noProof/>
        </w:rPr>
        <w:fldChar w:fldCharType="end"/>
      </w:r>
    </w:p>
    <w:p w14:paraId="3FB3C80F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noProof/>
        </w:rPr>
        <w:t>6.1.2.1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noProof/>
        </w:rPr>
        <w:t>Alíquotas de Impostos e Retenções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F0EBAC4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6.1.2.2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ISSQN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31FF0CF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6.1.2.3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Impostos Federais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B65F591" w14:textId="77777777" w:rsidR="004C1017" w:rsidRDefault="004C1017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6.1.3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Objeto Contratual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_Toc224897197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10</w:t>
      </w:r>
      <w:r>
        <w:rPr>
          <w:noProof/>
        </w:rPr>
        <w:fldChar w:fldCharType="end"/>
      </w:r>
    </w:p>
    <w:p w14:paraId="318A7047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noProof/>
        </w:rPr>
        <w:t>6.1.3.1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noProof/>
        </w:rPr>
        <w:t>Alíquotas de Impostos e Retenções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7021AE7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6.1.3.2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ISSQN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6CED1DC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6.1.3.3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Impostos Federais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7559268" w14:textId="77777777" w:rsidR="004C1017" w:rsidRDefault="004C1017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6.1.4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Objeto Contratual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_Toc224897201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11</w:t>
      </w:r>
      <w:r>
        <w:rPr>
          <w:noProof/>
        </w:rPr>
        <w:fldChar w:fldCharType="end"/>
      </w:r>
    </w:p>
    <w:p w14:paraId="48DE5D13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noProof/>
        </w:rPr>
        <w:t>6.1.4.1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noProof/>
        </w:rPr>
        <w:t>Alíquotas de Impostos e Retenções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5A56BB6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6.1.4.2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ISSQN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621D560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lastRenderedPageBreak/>
        <w:t>6.1.4.3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Impostos Federais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B037673" w14:textId="77777777" w:rsidR="004C1017" w:rsidRDefault="004C1017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6.1.5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Objeto Contratual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_Toc224897205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11</w:t>
      </w:r>
      <w:r>
        <w:rPr>
          <w:noProof/>
        </w:rPr>
        <w:fldChar w:fldCharType="end"/>
      </w:r>
    </w:p>
    <w:p w14:paraId="2EE40AEC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noProof/>
        </w:rPr>
        <w:t>6.1.5.1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noProof/>
        </w:rPr>
        <w:t>Alíquotas de Impostos e Retenções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D83BDD9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6.1.5.2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ISSQN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2171DED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6.1.5.3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Impostos Federais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BE3DCC0" w14:textId="77777777" w:rsidR="004C1017" w:rsidRDefault="004C1017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6.1.6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Objeto Contratual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_Toc224897209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12</w:t>
      </w:r>
      <w:r>
        <w:rPr>
          <w:noProof/>
        </w:rPr>
        <w:fldChar w:fldCharType="end"/>
      </w:r>
    </w:p>
    <w:p w14:paraId="3F986873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noProof/>
        </w:rPr>
        <w:t>6.1.6.1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noProof/>
        </w:rPr>
        <w:t>Alíquotas de Impostos e Retenções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4EBCE2E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6.1.6.2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ISSQN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551A2B5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6.1.6.3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Impostos Federais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7DBFE73" w14:textId="77777777" w:rsidR="004C1017" w:rsidRDefault="004C1017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6.1.7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Objeto Contratual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_Toc224897213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13</w:t>
      </w:r>
      <w:r>
        <w:rPr>
          <w:noProof/>
        </w:rPr>
        <w:fldChar w:fldCharType="end"/>
      </w:r>
    </w:p>
    <w:p w14:paraId="2DBD75FE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noProof/>
        </w:rPr>
        <w:t>6.1.7.1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noProof/>
        </w:rPr>
        <w:t>Alíquotas de Impostos e Retenções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864608C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6.1.7.2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ISSQN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DD8BB72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6.1.7.3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Impostos Federais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E9BBD10" w14:textId="77777777" w:rsidR="004C1017" w:rsidRDefault="004C1017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6.1.8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Objeto Contratual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_Toc224897217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13</w:t>
      </w:r>
      <w:r>
        <w:rPr>
          <w:noProof/>
        </w:rPr>
        <w:fldChar w:fldCharType="end"/>
      </w:r>
    </w:p>
    <w:p w14:paraId="57B0CE93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noProof/>
        </w:rPr>
        <w:t>6.1.8.1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noProof/>
        </w:rPr>
        <w:t>Alíquotas de Impostos e Retenções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4F1CD59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6.1.8.2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ISSQN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B5F910B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6.1.8.3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Impostos Federais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C4C384C" w14:textId="77777777" w:rsidR="004C1017" w:rsidRDefault="004C1017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noProof/>
          <w:lang w:val="pt-BR"/>
        </w:rPr>
        <w:t>6.1.9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noProof/>
          <w:lang w:val="pt-BR"/>
        </w:rPr>
        <w:t>Objeto Contratual</w:t>
      </w:r>
      <w:r w:rsidRPr="004C1017">
        <w:rPr>
          <w:noProof/>
          <w:lang w:val="pt-BR"/>
        </w:rPr>
        <w:tab/>
      </w:r>
      <w:r>
        <w:rPr>
          <w:noProof/>
        </w:rPr>
        <w:fldChar w:fldCharType="begin"/>
      </w:r>
      <w:r w:rsidRPr="004C1017">
        <w:rPr>
          <w:noProof/>
          <w:lang w:val="pt-BR"/>
        </w:rPr>
        <w:instrText xml:space="preserve"> PAGEREF _Toc224897221 \h </w:instrText>
      </w:r>
      <w:r>
        <w:rPr>
          <w:noProof/>
        </w:rPr>
      </w:r>
      <w:r>
        <w:rPr>
          <w:noProof/>
        </w:rPr>
        <w:fldChar w:fldCharType="separate"/>
      </w:r>
      <w:r w:rsidRPr="004C1017">
        <w:rPr>
          <w:noProof/>
          <w:lang w:val="pt-BR"/>
        </w:rPr>
        <w:t>14</w:t>
      </w:r>
      <w:r>
        <w:rPr>
          <w:noProof/>
        </w:rPr>
        <w:fldChar w:fldCharType="end"/>
      </w:r>
    </w:p>
    <w:p w14:paraId="7318ABA0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noProof/>
        </w:rPr>
        <w:t>6.1.9.1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noProof/>
        </w:rPr>
        <w:t>Alíquotas de Impostos e Retenções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47D082C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6.1.9.2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ISSQN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BAF3AF5" w14:textId="77777777" w:rsidR="004C1017" w:rsidRDefault="004C1017">
      <w:pPr>
        <w:pStyle w:val="Sumrio4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</w:pPr>
      <w:r w:rsidRPr="00D85622">
        <w:rPr>
          <w:noProof/>
          <w:lang w:val="pt-PT"/>
        </w:rPr>
        <w:t>6.1.9.3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D85622">
        <w:rPr>
          <w:noProof/>
          <w:lang w:val="pt-PT"/>
        </w:rPr>
        <w:t>Impostos Federais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_Toc224897224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C757A9C" w14:textId="77777777" w:rsidR="004C1017" w:rsidRDefault="004C1017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</w:pPr>
      <w:r w:rsidRPr="00D85622">
        <w:rPr>
          <w:lang w:val="pt-PT"/>
        </w:rPr>
        <w:t>7.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  <w:tab/>
      </w:r>
      <w:r w:rsidRPr="00D85622">
        <w:rPr>
          <w:lang w:val="pt-PT"/>
        </w:rPr>
        <w:t>CRONOGRAMA DE DESEMBOLSO</w:t>
      </w:r>
      <w:r w:rsidRPr="004C1017">
        <w:rPr>
          <w:lang w:val="pt-BR"/>
        </w:rPr>
        <w:tab/>
      </w:r>
      <w:r>
        <w:fldChar w:fldCharType="begin"/>
      </w:r>
      <w:r w:rsidRPr="004C1017">
        <w:rPr>
          <w:lang w:val="pt-BR"/>
        </w:rPr>
        <w:instrText xml:space="preserve"> PAGEREF _Toc224897225 \h </w:instrText>
      </w:r>
      <w:r>
        <w:fldChar w:fldCharType="separate"/>
      </w:r>
      <w:r w:rsidRPr="004C1017">
        <w:rPr>
          <w:lang w:val="pt-BR"/>
        </w:rPr>
        <w:t>15</w:t>
      </w:r>
      <w:r>
        <w:fldChar w:fldCharType="end"/>
      </w:r>
    </w:p>
    <w:p w14:paraId="31ED6F97" w14:textId="77777777" w:rsidR="004C1017" w:rsidRDefault="004C1017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</w:pPr>
      <w:r w:rsidRPr="00D85622">
        <w:rPr>
          <w:lang w:val="pt-PT"/>
        </w:rPr>
        <w:t>8.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  <w:tab/>
      </w:r>
      <w:r w:rsidRPr="00D85622">
        <w:rPr>
          <w:lang w:val="pt-PT"/>
        </w:rPr>
        <w:t>TARIFA PARA SERVIÇOS ADICIONAIS</w:t>
      </w:r>
      <w:r w:rsidRPr="004C1017">
        <w:rPr>
          <w:lang w:val="pt-BR"/>
        </w:rPr>
        <w:tab/>
      </w:r>
      <w:r>
        <w:fldChar w:fldCharType="begin"/>
      </w:r>
      <w:r w:rsidRPr="004C1017">
        <w:rPr>
          <w:lang w:val="pt-BR"/>
        </w:rPr>
        <w:instrText xml:space="preserve"> PAGEREF _Toc224897226 \h </w:instrText>
      </w:r>
      <w:r>
        <w:fldChar w:fldCharType="separate"/>
      </w:r>
      <w:r w:rsidRPr="004C1017">
        <w:rPr>
          <w:lang w:val="pt-BR"/>
        </w:rPr>
        <w:t>16</w:t>
      </w:r>
      <w:r>
        <w:fldChar w:fldCharType="end"/>
      </w:r>
    </w:p>
    <w:p w14:paraId="7CDEC12E" w14:textId="77777777" w:rsidR="004C1017" w:rsidRDefault="004C1017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</w:pPr>
      <w:r w:rsidRPr="004C1017">
        <w:rPr>
          <w:lang w:val="pt-BR"/>
        </w:rPr>
        <w:t>9.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  <w:tab/>
      </w:r>
      <w:r w:rsidRPr="004C1017">
        <w:rPr>
          <w:lang w:val="pt-BR"/>
        </w:rPr>
        <w:t>DADOS CADASTRAIS</w:t>
      </w:r>
      <w:r w:rsidRPr="004C1017">
        <w:rPr>
          <w:lang w:val="pt-BR"/>
        </w:rPr>
        <w:tab/>
      </w:r>
      <w:r>
        <w:fldChar w:fldCharType="begin"/>
      </w:r>
      <w:r w:rsidRPr="004C1017">
        <w:rPr>
          <w:lang w:val="pt-BR"/>
        </w:rPr>
        <w:instrText xml:space="preserve"> PAGEREF _Toc224897227 \h </w:instrText>
      </w:r>
      <w:r>
        <w:fldChar w:fldCharType="separate"/>
      </w:r>
      <w:r w:rsidRPr="004C1017">
        <w:rPr>
          <w:lang w:val="pt-BR"/>
        </w:rPr>
        <w:t>17</w:t>
      </w:r>
      <w:r>
        <w:fldChar w:fldCharType="end"/>
      </w:r>
    </w:p>
    <w:p w14:paraId="08A5ECF0" w14:textId="77777777" w:rsidR="004C1017" w:rsidRDefault="004C1017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</w:pPr>
      <w:r w:rsidRPr="00194BF4">
        <w:rPr>
          <w:lang w:val="pt-BR"/>
        </w:rPr>
        <w:t>10.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pt-BR" w:eastAsia="pt-BR"/>
          <w14:ligatures w14:val="standardContextual"/>
        </w:rPr>
        <w:tab/>
      </w:r>
      <w:r w:rsidRPr="00194BF4">
        <w:rPr>
          <w:lang w:val="pt-BR"/>
        </w:rPr>
        <w:t>VALIDADE DA PROPOSTA</w:t>
      </w:r>
      <w:r w:rsidRPr="00194BF4">
        <w:rPr>
          <w:lang w:val="pt-BR"/>
        </w:rPr>
        <w:tab/>
      </w:r>
      <w:r>
        <w:fldChar w:fldCharType="begin"/>
      </w:r>
      <w:r w:rsidRPr="00194BF4">
        <w:rPr>
          <w:lang w:val="pt-BR"/>
        </w:rPr>
        <w:instrText xml:space="preserve"> PAGEREF _Toc224897228 \h </w:instrText>
      </w:r>
      <w:r>
        <w:fldChar w:fldCharType="separate"/>
      </w:r>
      <w:r w:rsidRPr="00194BF4">
        <w:rPr>
          <w:lang w:val="pt-BR"/>
        </w:rPr>
        <w:t>18</w:t>
      </w:r>
      <w:r>
        <w:fldChar w:fldCharType="end"/>
      </w:r>
    </w:p>
    <w:p w14:paraId="607F63F7" w14:textId="77777777" w:rsidR="008978BE" w:rsidRPr="0048199A" w:rsidRDefault="00B3532C" w:rsidP="00676C35">
      <w:pPr>
        <w:pStyle w:val="Texto"/>
        <w:spacing w:before="0" w:line="240" w:lineRule="auto"/>
        <w:rPr>
          <w:rFonts w:ascii="Roboto" w:hAnsi="Roboto"/>
          <w:sz w:val="2"/>
        </w:rPr>
      </w:pPr>
      <w:r w:rsidRPr="0048199A">
        <w:rPr>
          <w:rFonts w:ascii="Roboto" w:hAnsi="Roboto"/>
          <w:caps/>
          <w:noProof/>
          <w:snapToGrid w:val="0"/>
          <w:sz w:val="20"/>
          <w:szCs w:val="24"/>
          <w:lang w:val="en-US"/>
        </w:rPr>
        <w:fldChar w:fldCharType="end"/>
      </w:r>
    </w:p>
    <w:p w14:paraId="122ADE17" w14:textId="77777777" w:rsidR="008978BE" w:rsidRPr="0048199A" w:rsidRDefault="008978BE">
      <w:pPr>
        <w:pStyle w:val="Cabealho"/>
        <w:rPr>
          <w:rFonts w:ascii="Roboto" w:hAnsi="Roboto"/>
          <w:sz w:val="2"/>
          <w:lang w:val="pt-BR"/>
        </w:rPr>
      </w:pPr>
      <w:r w:rsidRPr="0048199A">
        <w:rPr>
          <w:rFonts w:ascii="Roboto" w:hAnsi="Roboto"/>
          <w:lang w:val="pt-BR"/>
        </w:rPr>
        <w:br w:type="page"/>
      </w:r>
    </w:p>
    <w:p w14:paraId="1196C64A" w14:textId="77777777" w:rsidR="00E75B77" w:rsidRPr="0048199A" w:rsidRDefault="00E75B77" w:rsidP="00E75B77">
      <w:pPr>
        <w:pStyle w:val="Tagna-Realce"/>
        <w:rPr>
          <w:snapToGrid w:val="0"/>
        </w:rPr>
      </w:pPr>
      <w:r w:rsidRPr="0048199A">
        <w:rPr>
          <w:snapToGrid w:val="0"/>
        </w:rPr>
        <w:lastRenderedPageBreak/>
        <w:t>FIGURAS</w:t>
      </w:r>
    </w:p>
    <w:p w14:paraId="6041C59F" w14:textId="77777777" w:rsidR="00EE4719" w:rsidRDefault="00B3532C">
      <w:pPr>
        <w:pStyle w:val="ndicedeilustraes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48199A">
        <w:rPr>
          <w:rFonts w:ascii="Roboto" w:hAnsi="Roboto"/>
          <w:snapToGrid w:val="0"/>
          <w:color w:val="000000"/>
          <w:lang w:val="pt-BR"/>
        </w:rPr>
        <w:fldChar w:fldCharType="begin"/>
      </w:r>
      <w:r w:rsidR="00A230B1" w:rsidRPr="0048199A">
        <w:rPr>
          <w:rFonts w:ascii="Roboto" w:hAnsi="Roboto"/>
          <w:snapToGrid w:val="0"/>
          <w:color w:val="000000"/>
          <w:lang w:val="pt-BR"/>
        </w:rPr>
        <w:instrText xml:space="preserve"> TOC \c "Figura" </w:instrText>
      </w:r>
      <w:r w:rsidRPr="0048199A">
        <w:rPr>
          <w:rFonts w:ascii="Roboto" w:hAnsi="Roboto"/>
          <w:snapToGrid w:val="0"/>
          <w:color w:val="000000"/>
          <w:lang w:val="pt-BR"/>
        </w:rPr>
        <w:fldChar w:fldCharType="separate"/>
      </w:r>
      <w:r w:rsidR="00EE4719" w:rsidRPr="00671F8B">
        <w:rPr>
          <w:noProof/>
          <w:lang w:val="pt-BR"/>
        </w:rPr>
        <w:t>Figura 3 -Relatório de Despesas</w:t>
      </w:r>
      <w:r w:rsidR="00EE4719">
        <w:rPr>
          <w:noProof/>
        </w:rPr>
        <w:tab/>
      </w:r>
      <w:r w:rsidR="00EE4719">
        <w:rPr>
          <w:noProof/>
        </w:rPr>
        <w:fldChar w:fldCharType="begin"/>
      </w:r>
      <w:r w:rsidR="00EE4719">
        <w:rPr>
          <w:noProof/>
        </w:rPr>
        <w:instrText xml:space="preserve"> PAGEREF _Toc224897045 \h </w:instrText>
      </w:r>
      <w:r w:rsidR="00EE4719">
        <w:rPr>
          <w:noProof/>
        </w:rPr>
      </w:r>
      <w:r w:rsidR="00EE4719">
        <w:rPr>
          <w:noProof/>
        </w:rPr>
        <w:fldChar w:fldCharType="separate"/>
      </w:r>
      <w:r w:rsidR="00EE4719">
        <w:rPr>
          <w:noProof/>
        </w:rPr>
        <w:t>5</w:t>
      </w:r>
      <w:r w:rsidR="00EE4719">
        <w:rPr>
          <w:noProof/>
        </w:rPr>
        <w:fldChar w:fldCharType="end"/>
      </w:r>
    </w:p>
    <w:p w14:paraId="56473C34" w14:textId="77777777" w:rsidR="008978BE" w:rsidRPr="0048199A" w:rsidRDefault="00B3532C" w:rsidP="002C0010">
      <w:pPr>
        <w:pStyle w:val="Sumrio1"/>
        <w:tabs>
          <w:tab w:val="left" w:pos="1200"/>
          <w:tab w:val="right" w:leader="dot" w:pos="9356"/>
        </w:tabs>
        <w:rPr>
          <w:rFonts w:ascii="Roboto" w:hAnsi="Roboto"/>
          <w:noProof w:val="0"/>
          <w:lang w:val="pt-BR"/>
        </w:rPr>
      </w:pPr>
      <w:r w:rsidRPr="0048199A">
        <w:rPr>
          <w:rFonts w:ascii="Roboto" w:hAnsi="Roboto"/>
          <w:noProof w:val="0"/>
          <w:snapToGrid w:val="0"/>
          <w:color w:val="000000"/>
          <w:sz w:val="20"/>
          <w:lang w:val="pt-BR"/>
        </w:rPr>
        <w:fldChar w:fldCharType="end"/>
      </w:r>
    </w:p>
    <w:p w14:paraId="05DD6FC2" w14:textId="77777777" w:rsidR="008978BE" w:rsidRPr="0048199A" w:rsidRDefault="008978BE" w:rsidP="002E1827">
      <w:pPr>
        <w:pStyle w:val="Cabealho"/>
        <w:tabs>
          <w:tab w:val="clear" w:pos="9639"/>
          <w:tab w:val="right" w:pos="9072"/>
        </w:tabs>
        <w:rPr>
          <w:rFonts w:ascii="Roboto" w:hAnsi="Roboto"/>
          <w:sz w:val="2"/>
          <w:lang w:val="pt-BR"/>
        </w:rPr>
      </w:pPr>
      <w:r w:rsidRPr="0048199A">
        <w:rPr>
          <w:rFonts w:ascii="Roboto" w:hAnsi="Roboto"/>
          <w:lang w:val="pt-BR"/>
        </w:rPr>
        <w:br w:type="page"/>
      </w:r>
    </w:p>
    <w:p w14:paraId="1B15294A" w14:textId="77777777" w:rsidR="00E75B77" w:rsidRPr="0048199A" w:rsidRDefault="00E75B77" w:rsidP="00E75B77">
      <w:pPr>
        <w:pStyle w:val="Tagna-Realce"/>
        <w:rPr>
          <w:snapToGrid w:val="0"/>
        </w:rPr>
      </w:pPr>
      <w:r w:rsidRPr="0048199A">
        <w:rPr>
          <w:snapToGrid w:val="0"/>
        </w:rPr>
        <w:lastRenderedPageBreak/>
        <w:t>TABELAS</w:t>
      </w:r>
    </w:p>
    <w:p w14:paraId="15DDBE1F" w14:textId="77777777" w:rsidR="008978BE" w:rsidRPr="0048199A" w:rsidRDefault="00B3532C" w:rsidP="002C0010">
      <w:pPr>
        <w:pStyle w:val="Sumrio1"/>
        <w:tabs>
          <w:tab w:val="left" w:pos="1200"/>
          <w:tab w:val="right" w:leader="dot" w:pos="9356"/>
        </w:tabs>
        <w:rPr>
          <w:rFonts w:ascii="Roboto" w:hAnsi="Roboto"/>
          <w:noProof w:val="0"/>
          <w:lang w:val="pt-BR"/>
        </w:rPr>
      </w:pPr>
      <w:r w:rsidRPr="0048199A">
        <w:rPr>
          <w:rFonts w:ascii="Roboto" w:hAnsi="Roboto"/>
          <w:b w:val="0"/>
          <w:caps w:val="0"/>
          <w:snapToGrid w:val="0"/>
          <w:color w:val="000000"/>
          <w:lang w:val="pt-BR"/>
        </w:rPr>
        <w:fldChar w:fldCharType="begin"/>
      </w:r>
      <w:r w:rsidR="00735E5C" w:rsidRPr="0048199A">
        <w:rPr>
          <w:rFonts w:ascii="Roboto" w:hAnsi="Roboto"/>
          <w:snapToGrid w:val="0"/>
          <w:color w:val="000000"/>
          <w:lang w:val="pt-BR"/>
        </w:rPr>
        <w:instrText xml:space="preserve"> TOC \c "Tabela" </w:instrText>
      </w:r>
      <w:r w:rsidRPr="0048199A">
        <w:rPr>
          <w:rFonts w:ascii="Roboto" w:hAnsi="Roboto"/>
          <w:b w:val="0"/>
          <w:caps w:val="0"/>
          <w:snapToGrid w:val="0"/>
          <w:color w:val="000000"/>
          <w:lang w:val="pt-BR"/>
        </w:rPr>
        <w:fldChar w:fldCharType="separate"/>
      </w:r>
      <w:r w:rsidR="00EE4719">
        <w:rPr>
          <w:rFonts w:ascii="Roboto" w:hAnsi="Roboto"/>
          <w:bCs/>
          <w:caps w:val="0"/>
          <w:snapToGrid w:val="0"/>
          <w:color w:val="000000"/>
          <w:lang w:val="pt-BR"/>
        </w:rPr>
        <w:t>Nenhuma entrada de índice de ilustrações foi encontrada.</w:t>
      </w:r>
      <w:r w:rsidRPr="0048199A">
        <w:rPr>
          <w:rFonts w:ascii="Roboto" w:hAnsi="Roboto"/>
          <w:noProof w:val="0"/>
          <w:snapToGrid w:val="0"/>
          <w:color w:val="000000"/>
          <w:sz w:val="20"/>
          <w:lang w:val="pt-BR"/>
        </w:rPr>
        <w:fldChar w:fldCharType="end"/>
      </w:r>
    </w:p>
    <w:p w14:paraId="76D3749D" w14:textId="77777777" w:rsidR="008978BE" w:rsidRPr="0048199A" w:rsidRDefault="008978BE" w:rsidP="00291A68">
      <w:pPr>
        <w:sectPr w:rsidR="008978BE" w:rsidRPr="0048199A" w:rsidSect="001863C2">
          <w:headerReference w:type="default" r:id="rId15"/>
          <w:footerReference w:type="default" r:id="rId16"/>
          <w:pgSz w:w="11907" w:h="16840" w:code="9"/>
          <w:pgMar w:top="1389" w:right="1134" w:bottom="1758" w:left="1701" w:header="0" w:footer="397" w:gutter="0"/>
          <w:pgNumType w:fmt="upperRoman" w:start="1"/>
          <w:cols w:space="720"/>
          <w:docGrid w:linePitch="492"/>
        </w:sectPr>
      </w:pPr>
    </w:p>
    <w:p w14:paraId="292DA492" w14:textId="77777777" w:rsidR="00091888" w:rsidRPr="0048199A" w:rsidRDefault="00091888" w:rsidP="00291A68">
      <w:pPr>
        <w:rPr>
          <w:rFonts w:eastAsia="Arial Unicode MS" w:cs="Tahoma"/>
          <w:color w:val="000000"/>
          <w:sz w:val="16"/>
          <w:szCs w:val="17"/>
          <w:lang w:eastAsia="zh-CN" w:bidi="hi-IN"/>
        </w:rPr>
      </w:pPr>
      <w:bookmarkStart w:id="3" w:name="_Toc401753048"/>
      <w:r w:rsidRPr="0048199A">
        <w:rPr>
          <w:rFonts w:eastAsia="Arial Unicode MS" w:cs="Tahoma"/>
          <w:color w:val="000000"/>
          <w:sz w:val="16"/>
          <w:szCs w:val="17"/>
          <w:lang w:eastAsia="zh-CN" w:bidi="hi-IN"/>
        </w:rPr>
        <w:br w:type="page"/>
      </w:r>
    </w:p>
    <w:p w14:paraId="570F407E" w14:textId="77777777" w:rsidR="00091888" w:rsidRPr="0048199A" w:rsidRDefault="00091888" w:rsidP="00291A68">
      <w:pPr>
        <w:rPr>
          <w:rFonts w:eastAsia="Arial Unicode MS" w:cs="Tahoma"/>
          <w:color w:val="000000"/>
          <w:sz w:val="16"/>
          <w:szCs w:val="17"/>
          <w:lang w:eastAsia="zh-CN" w:bidi="hi-IN"/>
        </w:rPr>
        <w:sectPr w:rsidR="00091888" w:rsidRPr="0048199A" w:rsidSect="00F16259">
          <w:headerReference w:type="default" r:id="rId17"/>
          <w:footerReference w:type="default" r:id="rId18"/>
          <w:type w:val="continuous"/>
          <w:pgSz w:w="11907" w:h="16840" w:code="9"/>
          <w:pgMar w:top="1701" w:right="1134" w:bottom="1134" w:left="1701" w:header="567" w:footer="397" w:gutter="0"/>
          <w:pgNumType w:start="1"/>
          <w:cols w:num="2" w:space="720"/>
          <w:docGrid w:linePitch="492"/>
        </w:sectPr>
      </w:pPr>
    </w:p>
    <w:p w14:paraId="7F29F83D" w14:textId="77777777" w:rsidR="00493319" w:rsidRPr="0048199A" w:rsidRDefault="00493319" w:rsidP="00493319">
      <w:pPr>
        <w:pStyle w:val="Ttulo1"/>
      </w:pPr>
      <w:bookmarkStart w:id="4" w:name="_Toc37413332"/>
      <w:bookmarkStart w:id="5" w:name="_Toc224897168"/>
      <w:bookmarkEnd w:id="3"/>
      <w:r w:rsidRPr="0048199A">
        <w:lastRenderedPageBreak/>
        <w:t>OBJETO</w:t>
      </w:r>
      <w:bookmarkEnd w:id="4"/>
      <w:r w:rsidR="0048199A" w:rsidRPr="0048199A">
        <w:t xml:space="preserve"> CONTRATUAL</w:t>
      </w:r>
      <w:bookmarkEnd w:id="5"/>
    </w:p>
    <w:p w14:paraId="08252D88" w14:textId="77777777" w:rsidR="00493319" w:rsidRPr="0048199A" w:rsidRDefault="00493319" w:rsidP="00493319">
      <w:r w:rsidRPr="0048199A">
        <w:rPr>
          <w:highlight w:val="yellow"/>
        </w:rPr>
        <w:t>OBJETOS CONTRATUAIS SUGERIDOS PARA ADOÇÃO FUTURA</w:t>
      </w:r>
    </w:p>
    <w:p w14:paraId="15506724" w14:textId="77777777" w:rsidR="00493319" w:rsidRPr="0048199A" w:rsidRDefault="00EE4719" w:rsidP="00493319">
      <w:r>
        <w:rPr>
          <w:highlight w:val="yellow"/>
        </w:rPr>
        <w:t>***</w:t>
      </w:r>
      <w:r w:rsidR="00493319" w:rsidRPr="0048199A">
        <w:rPr>
          <w:highlight w:val="yellow"/>
        </w:rPr>
        <w:t>Escolher o tipo que se encaixa e apagar os dema</w:t>
      </w:r>
      <w:r w:rsidR="00493319" w:rsidRPr="00EE4719">
        <w:rPr>
          <w:highlight w:val="yellow"/>
        </w:rPr>
        <w:t>is</w:t>
      </w:r>
      <w:r w:rsidRPr="00EE4719">
        <w:rPr>
          <w:highlight w:val="yellow"/>
        </w:rPr>
        <w:t>***</w:t>
      </w:r>
    </w:p>
    <w:p w14:paraId="4891946A" w14:textId="77777777" w:rsidR="00493319" w:rsidRPr="0048199A" w:rsidRDefault="00493319" w:rsidP="00493319">
      <w:r w:rsidRPr="0048199A">
        <w:t>i)</w:t>
      </w:r>
      <w:r w:rsidRPr="0048199A">
        <w:tab/>
        <w:t>Tipo 1: Somente projeto de engenharia;</w:t>
      </w:r>
    </w:p>
    <w:p w14:paraId="13F7732A" w14:textId="77777777" w:rsidR="00493319" w:rsidRPr="0048199A" w:rsidRDefault="00493319" w:rsidP="00493319">
      <w:r w:rsidRPr="0048199A">
        <w:t>“O objeto do contrato é a prestação de serviços de engenharia de automação industrial elétrica, para elaboração dos projetos e desenhos técnicos de obras e instalações elétricas, conforme detalhado em Proposta Comercial e Especificações Técnicas anexos”</w:t>
      </w:r>
    </w:p>
    <w:p w14:paraId="1709BEC5" w14:textId="77777777" w:rsidR="00493319" w:rsidRPr="0048199A" w:rsidRDefault="00493319" w:rsidP="00493319"/>
    <w:p w14:paraId="6BE83AFE" w14:textId="77777777" w:rsidR="00493319" w:rsidRPr="0048199A" w:rsidRDefault="00493319" w:rsidP="00493319">
      <w:proofErr w:type="spellStart"/>
      <w:r w:rsidRPr="0048199A">
        <w:t>ii</w:t>
      </w:r>
      <w:proofErr w:type="spellEnd"/>
      <w:r w:rsidRPr="0048199A">
        <w:t>)</w:t>
      </w:r>
      <w:r w:rsidRPr="0048199A">
        <w:tab/>
        <w:t>Tipo 2: Projeto, execução e acompanhamento de obra de engenharia – com instalação e/ou manutenção elétricas;</w:t>
      </w:r>
    </w:p>
    <w:p w14:paraId="472C21A7" w14:textId="77777777" w:rsidR="00493319" w:rsidRPr="0048199A" w:rsidRDefault="00493319" w:rsidP="00493319">
      <w:r w:rsidRPr="0048199A">
        <w:t xml:space="preserve">“Execução, por empreitada ou subempreitada, de obras de automação elétrica industrial, o que inclui a prestação de serviços de i) elaboração dos projetos e desenhos técnicos das obras de engenharia elétrica de automação a serem executadas; a </w:t>
      </w:r>
      <w:proofErr w:type="spellStart"/>
      <w:r w:rsidRPr="0048199A">
        <w:t>ii</w:t>
      </w:r>
      <w:proofErr w:type="spellEnd"/>
      <w:r w:rsidRPr="0048199A">
        <w:t xml:space="preserve">) execução de obras de automação industrial, tais como obras elétricas de baixa potência e outras obras semelhantes de eletroeletrônica, incluindo-se a adaptação física de planta industrial, e a execução in loco dos projetos de engenharia elaborados, e a instalação, montagem e integração de produtos, peças, e equipamentos e programação de sistemas de automação industrial; bem como o </w:t>
      </w:r>
      <w:proofErr w:type="spellStart"/>
      <w:r w:rsidRPr="0048199A">
        <w:t>iii</w:t>
      </w:r>
      <w:proofErr w:type="spellEnd"/>
      <w:r w:rsidRPr="0048199A">
        <w:t xml:space="preserve">) o acompanhamento da execução das obras, conforme detalhado em Proposta Comercial e Especificações Técnicas anexos, além dos seguintes serviços adicionalmente solicitados: </w:t>
      </w:r>
    </w:p>
    <w:p w14:paraId="0313D56B" w14:textId="77777777" w:rsidR="00493319" w:rsidRPr="0048199A" w:rsidRDefault="00493319" w:rsidP="00493319">
      <w:r w:rsidRPr="0048199A">
        <w:rPr>
          <w:highlight w:val="yellow"/>
        </w:rPr>
        <w:t>[PREENCHER, SE FOR O CASO]”</w:t>
      </w:r>
    </w:p>
    <w:p w14:paraId="2AEF23DE" w14:textId="77777777" w:rsidR="00487915" w:rsidRPr="0048199A" w:rsidRDefault="00487915" w:rsidP="00493319"/>
    <w:p w14:paraId="333FC5C2" w14:textId="77777777" w:rsidR="00493319" w:rsidRPr="0048199A" w:rsidRDefault="00493319" w:rsidP="00493319">
      <w:proofErr w:type="spellStart"/>
      <w:r w:rsidRPr="0048199A">
        <w:t>iii</w:t>
      </w:r>
      <w:proofErr w:type="spellEnd"/>
      <w:r w:rsidRPr="0048199A">
        <w:t>)</w:t>
      </w:r>
      <w:r w:rsidRPr="0048199A">
        <w:tab/>
        <w:t>Tipo 3: Projeto e execução de obra de engenharia;</w:t>
      </w:r>
    </w:p>
    <w:p w14:paraId="3092603F" w14:textId="77777777" w:rsidR="00493319" w:rsidRPr="0048199A" w:rsidRDefault="00493319" w:rsidP="00493319">
      <w:r w:rsidRPr="0048199A">
        <w:t xml:space="preserve">“O objeto do contrato é a prestação de serviços de engenharia elétrica de automação consultiva incluindo-se a prestação de serviços de i) elaboração dos projetos e desenhos técnicos das obras a serem executadas; a </w:t>
      </w:r>
      <w:proofErr w:type="spellStart"/>
      <w:r w:rsidRPr="0048199A">
        <w:t>ii</w:t>
      </w:r>
      <w:proofErr w:type="spellEnd"/>
      <w:r w:rsidRPr="0048199A">
        <w:t>) execução de obras elétricas de automação industrial, tais como obras elétricas de baixa potência e outras obras semelhantes de eletroeletrônica, incluindo-se a execução in loco dos projetos de engenharia elaborados, instalação, montagem [se aplicável] e integração de produtos, peças, e equipamentos e programação/alimentação de sistemas elétricos de automação industrial, conforme detalhado em Proposta Comercial e Especificações Técnicas anexos;”</w:t>
      </w:r>
    </w:p>
    <w:p w14:paraId="7A831046" w14:textId="77777777" w:rsidR="00493319" w:rsidRPr="0048199A" w:rsidRDefault="00493319" w:rsidP="00493319"/>
    <w:p w14:paraId="111440E6" w14:textId="77777777" w:rsidR="00493319" w:rsidRPr="0048199A" w:rsidRDefault="00493319" w:rsidP="00493319">
      <w:proofErr w:type="spellStart"/>
      <w:r w:rsidRPr="0048199A">
        <w:t>iv</w:t>
      </w:r>
      <w:proofErr w:type="spellEnd"/>
      <w:r w:rsidRPr="0048199A">
        <w:t>)</w:t>
      </w:r>
      <w:r w:rsidRPr="0048199A">
        <w:tab/>
        <w:t>Tipo 4: Somente Cessão de mão-de-obra;</w:t>
      </w:r>
    </w:p>
    <w:p w14:paraId="510A6795" w14:textId="77777777" w:rsidR="00493319" w:rsidRPr="0048199A" w:rsidRDefault="00493319" w:rsidP="00493319">
      <w:r w:rsidRPr="0048199A">
        <w:t xml:space="preserve">“O objeto do contrato é o fornecimento de mão-de-obra, em caráter temporário, por prazo indeterminado/pelo prazo de XXX dias/horas/meses, inclusive de empregados ou trabalhadores, avulsos ou temporários, empregados da TAGNA e cedidos à CONTRATANTE, conforme detalhado em Proposta Comercial e Especificações Técnicas anexos;” </w:t>
      </w:r>
    </w:p>
    <w:p w14:paraId="1734A988" w14:textId="77777777" w:rsidR="00493319" w:rsidRPr="0048199A" w:rsidRDefault="00493319" w:rsidP="00493319"/>
    <w:p w14:paraId="5A58772F" w14:textId="77777777" w:rsidR="00493319" w:rsidRPr="0048199A" w:rsidRDefault="00493319" w:rsidP="00493319">
      <w:r w:rsidRPr="0048199A">
        <w:t>v)</w:t>
      </w:r>
      <w:r w:rsidRPr="0048199A">
        <w:tab/>
        <w:t>Tipo 5: Somente acompanhamento e fiscalização de obra de engenharia;</w:t>
      </w:r>
    </w:p>
    <w:p w14:paraId="0EE1296F" w14:textId="77777777" w:rsidR="00493319" w:rsidRPr="0048199A" w:rsidRDefault="00493319" w:rsidP="00493319">
      <w:r w:rsidRPr="0048199A">
        <w:t>“O objeto do contrato é a prestação de serviços de engenharia elétrica de automação consultiva, visando ao acompanhamento da execução das obras elétricas de automação, conforme detalhado em Proposta Comercial e Especificações Técnicas anexos.”</w:t>
      </w:r>
    </w:p>
    <w:p w14:paraId="6EFF3541" w14:textId="77777777" w:rsidR="00493319" w:rsidRPr="0048199A" w:rsidRDefault="00493319" w:rsidP="00493319"/>
    <w:p w14:paraId="4FAAE5B7" w14:textId="77777777" w:rsidR="00493319" w:rsidRPr="0048199A" w:rsidRDefault="00493319" w:rsidP="00493319">
      <w:r w:rsidRPr="0048199A">
        <w:t>vi)</w:t>
      </w:r>
      <w:r w:rsidRPr="0048199A">
        <w:tab/>
        <w:t>Tipo 6: Somente Instalação e Montagem;</w:t>
      </w:r>
    </w:p>
    <w:p w14:paraId="6A3B74EB" w14:textId="77777777" w:rsidR="00493319" w:rsidRPr="0048199A" w:rsidRDefault="00493319" w:rsidP="00493319">
      <w:r w:rsidRPr="0048199A">
        <w:lastRenderedPageBreak/>
        <w:t>“O objeto do contrato é a prestação de serviços de engenharia elétrica de automação de instalação e montagem de aparelhos, máquinas e equipamentos, inclusive montagem industrial, prestados ao usuário final, exclusivamente com material por ele fornecido, conforme detalhado em Proposta Comercial e Especificações Técnicas anexos.”</w:t>
      </w:r>
    </w:p>
    <w:p w14:paraId="06015A9A" w14:textId="77777777" w:rsidR="00493319" w:rsidRPr="0048199A" w:rsidRDefault="00493319" w:rsidP="00493319"/>
    <w:p w14:paraId="7CFD89C1" w14:textId="77777777" w:rsidR="00493319" w:rsidRPr="0048199A" w:rsidRDefault="00493319" w:rsidP="00493319">
      <w:proofErr w:type="spellStart"/>
      <w:r w:rsidRPr="0048199A">
        <w:t>vii</w:t>
      </w:r>
      <w:proofErr w:type="spellEnd"/>
      <w:r w:rsidRPr="0048199A">
        <w:t>)</w:t>
      </w:r>
      <w:r w:rsidRPr="0048199A">
        <w:tab/>
        <w:t>Tipo 7: Somente Treinamento;</w:t>
      </w:r>
    </w:p>
    <w:p w14:paraId="259A99B7" w14:textId="77777777" w:rsidR="00493319" w:rsidRDefault="00493319" w:rsidP="00493319">
      <w:r w:rsidRPr="0048199A">
        <w:t>“O objeto do contrato é a realização de treinamentos especializados em engenharia de automação industrial elétrica direcionados à equipe técnica selecionada pela CONTRATANTE, conforme critérios e conteúdo definidos por esta, conforme detalhado em Proposta Comercial e Especificações Técnicas anexos.”</w:t>
      </w:r>
    </w:p>
    <w:p w14:paraId="3707CAD6" w14:textId="77777777" w:rsidR="00F76DE5" w:rsidRDefault="00F76DE5" w:rsidP="00493319"/>
    <w:p w14:paraId="40FD46EA" w14:textId="77777777" w:rsidR="00F76DE5" w:rsidRDefault="00F76DE5" w:rsidP="00493319">
      <w:proofErr w:type="spellStart"/>
      <w:r>
        <w:t>viii</w:t>
      </w:r>
      <w:proofErr w:type="spellEnd"/>
      <w:r>
        <w:t>)</w:t>
      </w:r>
      <w:r>
        <w:tab/>
        <w:t>Tipo 8:</w:t>
      </w:r>
      <w:r w:rsidR="00D31A1C">
        <w:t xml:space="preserve"> </w:t>
      </w:r>
      <w:r w:rsidR="00D31A1C">
        <w:rPr>
          <w:rFonts w:cs="Arial"/>
        </w:rPr>
        <w:t>A</w:t>
      </w:r>
      <w:r w:rsidR="00D31A1C" w:rsidRPr="00C22CB1">
        <w:rPr>
          <w:rFonts w:cs="Arial"/>
        </w:rPr>
        <w:t>n</w:t>
      </w:r>
      <w:r w:rsidR="00D31A1C">
        <w:rPr>
          <w:rFonts w:cs="Arial"/>
        </w:rPr>
        <w:t>á</w:t>
      </w:r>
      <w:r w:rsidR="00D31A1C" w:rsidRPr="00C22CB1">
        <w:rPr>
          <w:rFonts w:cs="Arial"/>
        </w:rPr>
        <w:t>lise e desenvolvimento de sistemas</w:t>
      </w:r>
      <w:r w:rsidR="005340A4">
        <w:rPr>
          <w:rFonts w:cs="Arial"/>
        </w:rPr>
        <w:t>;</w:t>
      </w:r>
    </w:p>
    <w:p w14:paraId="4F964A4F" w14:textId="77777777" w:rsidR="00E8317A" w:rsidRDefault="00E8317A" w:rsidP="00E8317A">
      <w:r w:rsidRPr="0048199A">
        <w:t xml:space="preserve">“O objeto do contrato é </w:t>
      </w:r>
      <w:r w:rsidR="00D31A1C">
        <w:t>o desenvolvimento de sistemas e softwares personalizados, a programação com o uso de ferramentas e linguagens de programação</w:t>
      </w:r>
      <w:r w:rsidR="002D3989">
        <w:t xml:space="preserve"> e fornecimento da documentação dos serviços desenvolvidos</w:t>
      </w:r>
      <w:r w:rsidRPr="0048199A">
        <w:t xml:space="preserve"> pela CONTRATANTE, conforme detalhado em Proposta Comercial e Especificações Técnicas anexos.”</w:t>
      </w:r>
    </w:p>
    <w:p w14:paraId="53ADA798" w14:textId="77777777" w:rsidR="00E8317A" w:rsidRDefault="00E8317A" w:rsidP="00493319"/>
    <w:p w14:paraId="48034577" w14:textId="77777777" w:rsidR="00F76DE5" w:rsidRDefault="00F76DE5" w:rsidP="00493319"/>
    <w:p w14:paraId="408CB881" w14:textId="77777777" w:rsidR="00F76DE5" w:rsidRDefault="00F76DE5" w:rsidP="00493319">
      <w:pPr>
        <w:rPr>
          <w:rFonts w:cs="Arial"/>
        </w:rPr>
      </w:pPr>
      <w:proofErr w:type="spellStart"/>
      <w:r>
        <w:t>ix</w:t>
      </w:r>
      <w:proofErr w:type="spellEnd"/>
      <w:r>
        <w:t>)</w:t>
      </w:r>
      <w:r>
        <w:tab/>
        <w:t>Tipo 9:</w:t>
      </w:r>
      <w:r w:rsidR="009160B7">
        <w:t xml:space="preserve"> </w:t>
      </w:r>
      <w:r w:rsidR="009160B7">
        <w:rPr>
          <w:rFonts w:cs="Arial"/>
        </w:rPr>
        <w:t>L</w:t>
      </w:r>
      <w:r w:rsidR="009160B7" w:rsidRPr="00C22CB1">
        <w:rPr>
          <w:rFonts w:cs="Arial"/>
        </w:rPr>
        <w:t>icenciamento ou cessão de direito de uso de programas de computação</w:t>
      </w:r>
      <w:r w:rsidR="005340A4">
        <w:rPr>
          <w:rFonts w:cs="Arial"/>
        </w:rPr>
        <w:t>;</w:t>
      </w:r>
    </w:p>
    <w:p w14:paraId="718EF145" w14:textId="77777777" w:rsidR="00DF38E3" w:rsidRDefault="00DF38E3" w:rsidP="00DF38E3">
      <w:r w:rsidRPr="0048199A">
        <w:t xml:space="preserve">“O objeto do contrato é </w:t>
      </w:r>
      <w:r>
        <w:t>a cessão de direito de uso dos softwares personalizados desenvolvidos</w:t>
      </w:r>
      <w:r w:rsidRPr="0048199A">
        <w:t xml:space="preserve"> pela CONTRATANTE, conforme detalhado em Proposta Comercial e Especificações Técnicas anexos.”</w:t>
      </w:r>
    </w:p>
    <w:p w14:paraId="13CADE0D" w14:textId="77777777" w:rsidR="00CF1841" w:rsidRDefault="00CF1841" w:rsidP="00493319">
      <w:pPr>
        <w:rPr>
          <w:rFonts w:cs="Arial"/>
        </w:rPr>
      </w:pPr>
    </w:p>
    <w:p w14:paraId="68B56778" w14:textId="77777777" w:rsidR="009160B7" w:rsidRDefault="009160B7" w:rsidP="00493319"/>
    <w:p w14:paraId="124F6321" w14:textId="77777777" w:rsidR="00F76DE5" w:rsidRDefault="00F76DE5" w:rsidP="00493319">
      <w:pPr>
        <w:rPr>
          <w:rFonts w:cs="Arial"/>
        </w:rPr>
      </w:pPr>
      <w:r>
        <w:t>x)</w:t>
      </w:r>
      <w:r>
        <w:tab/>
        <w:t>Tipo 10:</w:t>
      </w:r>
      <w:r w:rsidR="009160B7">
        <w:t xml:space="preserve"> </w:t>
      </w:r>
      <w:r w:rsidR="005340A4">
        <w:rPr>
          <w:rFonts w:cs="Arial"/>
        </w:rPr>
        <w:t>S</w:t>
      </w:r>
      <w:r w:rsidR="005340A4" w:rsidRPr="00C22CB1">
        <w:rPr>
          <w:rFonts w:cs="Arial"/>
        </w:rPr>
        <w:t>uporte técnico em informática, inclusive instalação, configuração e manutenção de programas de computação e bancos de dados</w:t>
      </w:r>
      <w:r w:rsidR="005340A4">
        <w:rPr>
          <w:rFonts w:cs="Arial"/>
        </w:rPr>
        <w:t>;</w:t>
      </w:r>
    </w:p>
    <w:p w14:paraId="0A9A981F" w14:textId="77777777" w:rsidR="001940B6" w:rsidRDefault="001940B6" w:rsidP="001940B6">
      <w:r w:rsidRPr="0048199A">
        <w:t xml:space="preserve">“O objeto do contrato é </w:t>
      </w:r>
      <w:r>
        <w:t>a prestação de serviços relacionados a suporte técnico, como instalações, configurações e manutenções em softwares de computação e banco de dados</w:t>
      </w:r>
      <w:r w:rsidR="00BD78BC">
        <w:t xml:space="preserve"> por parte da</w:t>
      </w:r>
      <w:r w:rsidRPr="0048199A">
        <w:t xml:space="preserve"> CONTRATANTE, conforme detalhado em Proposta Comercial e Especificações Técnicas anexos.”</w:t>
      </w:r>
    </w:p>
    <w:p w14:paraId="67CA9A67" w14:textId="77777777" w:rsidR="008D7126" w:rsidRPr="0048199A" w:rsidRDefault="008D7126" w:rsidP="00493319"/>
    <w:p w14:paraId="629243A6" w14:textId="77777777" w:rsidR="008D7126" w:rsidRPr="0048199A" w:rsidRDefault="008D7126" w:rsidP="00493319">
      <w:r w:rsidRPr="0048199A">
        <w:t xml:space="preserve">Para os serviços classificados como Tipo2, 3, 4 ou 5 solicitamos a leitura da Nota de esclarecimento sobre a retenção de INSS: </w:t>
      </w:r>
      <w:r w:rsidRPr="0048199A">
        <w:object w:dxaOrig="1508" w:dyaOrig="983" w14:anchorId="6A24B7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pt;height:48.6pt" o:ole="">
            <v:imagedata r:id="rId19" o:title=""/>
          </v:shape>
          <o:OLEObject Type="Embed" ProgID="Acrobat.Document.DC" ShapeID="_x0000_i1025" DrawAspect="Icon" ObjectID="_1835855444" r:id="rId20"/>
        </w:object>
      </w:r>
    </w:p>
    <w:p w14:paraId="203A162B" w14:textId="77777777" w:rsidR="00493319" w:rsidRPr="0048199A" w:rsidRDefault="00493319" w:rsidP="007A09DD">
      <w:pPr>
        <w:jc w:val="left"/>
      </w:pPr>
      <w:r w:rsidRPr="0048199A">
        <w:br w:type="page"/>
      </w:r>
    </w:p>
    <w:p w14:paraId="6F712172" w14:textId="77777777" w:rsidR="00257F91" w:rsidRPr="00D87655" w:rsidRDefault="00257F91" w:rsidP="00257F91">
      <w:pPr>
        <w:pStyle w:val="Ttulo1"/>
      </w:pPr>
      <w:bookmarkStart w:id="6" w:name="_Toc222389105"/>
      <w:bookmarkStart w:id="7" w:name="_Toc224897169"/>
      <w:r w:rsidRPr="00D87655">
        <w:lastRenderedPageBreak/>
        <w:t>OBJETIVOS DA PROPOSTA</w:t>
      </w:r>
      <w:bookmarkEnd w:id="6"/>
      <w:bookmarkEnd w:id="7"/>
    </w:p>
    <w:p w14:paraId="621D0A99" w14:textId="77777777" w:rsidR="00257F91" w:rsidRPr="00D87655" w:rsidRDefault="00257F91" w:rsidP="00257F91">
      <w:r w:rsidRPr="00D87655">
        <w:fldChar w:fldCharType="begin"/>
      </w:r>
      <w:r w:rsidRPr="00D87655">
        <w:instrText xml:space="preserve"> PRINT  \* MERGEFORMAT </w:instrText>
      </w:r>
      <w:r w:rsidRPr="00D87655">
        <w:fldChar w:fldCharType="end"/>
      </w:r>
      <w:r w:rsidRPr="00D87655">
        <w:t xml:space="preserve">Esta proposta tem como objetivo detalhar tecnicamente o escopo de fornecimento da TAGNA para o projeto </w:t>
      </w:r>
      <w:sdt>
        <w:sdtPr>
          <w:alias w:val="Título"/>
          <w:tag w:val=""/>
          <w:id w:val="1526750610"/>
          <w:placeholder>
            <w:docPart w:val="D342F21290E84E8189B172A91098AAD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proofErr w:type="spellStart"/>
          <w:r>
            <w:t>Template</w:t>
          </w:r>
          <w:proofErr w:type="spellEnd"/>
          <w:r>
            <w:t xml:space="preserve"> Proposta Comercial</w:t>
          </w:r>
        </w:sdtContent>
      </w:sdt>
      <w:r w:rsidRPr="00D87655">
        <w:t xml:space="preserve"> na unidade </w:t>
      </w:r>
      <w:r w:rsidRPr="00D87655">
        <w:rPr>
          <w:highlight w:val="yellow"/>
        </w:rPr>
        <w:t>{XXX}</w:t>
      </w:r>
      <w:r w:rsidRPr="00D87655">
        <w:t xml:space="preserve"> da </w:t>
      </w:r>
      <w:sdt>
        <w:sdtPr>
          <w:alias w:val="Empresa"/>
          <w:tag w:val=""/>
          <w:id w:val="1699342722"/>
          <w:placeholder>
            <w:docPart w:val="C858A4DD328A435FB28A166C338B0E0F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Pr="00D87655">
            <w:t>@EMPRESA</w:t>
          </w:r>
        </w:sdtContent>
      </w:sdt>
      <w:r w:rsidRPr="00D87655">
        <w:t xml:space="preserve"> localizada em </w:t>
      </w:r>
      <w:sdt>
        <w:sdtPr>
          <w:alias w:val="Endereço da Empresa"/>
          <w:tag w:val=""/>
          <w:id w:val="-1864352629"/>
          <w:placeholder>
            <w:docPart w:val="8D18B3E7EAF443FCA599EB63BF5D099A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Pr="00D87655">
            <w:t>@LOCAL</w:t>
          </w:r>
        </w:sdtContent>
      </w:sdt>
      <w:r w:rsidRPr="00D87655">
        <w:t xml:space="preserve">. </w:t>
      </w:r>
    </w:p>
    <w:p w14:paraId="0F2C76E9" w14:textId="77777777" w:rsidR="00257F91" w:rsidRPr="00D87655" w:rsidRDefault="00257F91" w:rsidP="00257F91">
      <w:pPr>
        <w:pStyle w:val="Ttulo2"/>
        <w:rPr>
          <w:lang w:val="pt-BR"/>
        </w:rPr>
      </w:pPr>
      <w:bookmarkStart w:id="8" w:name="_Toc222389106"/>
      <w:bookmarkStart w:id="9" w:name="_Toc224897170"/>
      <w:r w:rsidRPr="00D87655">
        <w:rPr>
          <w:lang w:val="pt-BR"/>
        </w:rPr>
        <w:t>Referências Utilizadas</w:t>
      </w:r>
      <w:bookmarkEnd w:id="8"/>
      <w:bookmarkEnd w:id="9"/>
    </w:p>
    <w:p w14:paraId="37DA8EA1" w14:textId="77777777" w:rsidR="00257F91" w:rsidRPr="00D87655" w:rsidRDefault="00257F91" w:rsidP="00257F91">
      <w:r w:rsidRPr="00D87655">
        <w:t>Para elaboração da proposta foram utilizadas como referência os seguintes documentos e dados.</w:t>
      </w:r>
    </w:p>
    <w:p w14:paraId="569E82FD" w14:textId="77777777" w:rsidR="00257F91" w:rsidRPr="00D87655" w:rsidRDefault="00257F91" w:rsidP="00257F91">
      <w:pPr>
        <w:pStyle w:val="Ttulo3"/>
      </w:pPr>
      <w:bookmarkStart w:id="10" w:name="_Toc222389107"/>
      <w:bookmarkStart w:id="11" w:name="_Toc224897171"/>
      <w:r w:rsidRPr="00D87655">
        <w:t>Documentos</w:t>
      </w:r>
      <w:bookmarkEnd w:id="10"/>
      <w:bookmarkEnd w:id="11"/>
    </w:p>
    <w:p w14:paraId="1A140F36" w14:textId="77777777" w:rsidR="00257F91" w:rsidRDefault="00257F91" w:rsidP="00257F91">
      <w:pPr>
        <w:pStyle w:val="Tagna-Marcador1"/>
      </w:pPr>
      <w:r w:rsidRPr="00D87655">
        <w:t>Condições Gerais de Fornecimento TAGNA-rev09;</w:t>
      </w:r>
    </w:p>
    <w:p w14:paraId="0E98424B" w14:textId="77777777" w:rsidR="00257F91" w:rsidRDefault="00257F91" w:rsidP="00257F91">
      <w:pPr>
        <w:pStyle w:val="Tagna-Marcador1"/>
        <w:rPr>
          <w:highlight w:val="yellow"/>
        </w:rPr>
      </w:pPr>
      <w:r w:rsidRPr="002906AA">
        <w:rPr>
          <w:highlight w:val="yellow"/>
        </w:rPr>
        <w:t>***Listar documentos enviados pelo cliente</w:t>
      </w:r>
      <w:r>
        <w:rPr>
          <w:highlight w:val="yellow"/>
        </w:rPr>
        <w:t xml:space="preserve"> (ÚLTIMA </w:t>
      </w:r>
      <w:proofErr w:type="gramStart"/>
      <w:r>
        <w:rPr>
          <w:highlight w:val="yellow"/>
        </w:rPr>
        <w:t>REVISÃO)</w:t>
      </w:r>
      <w:r w:rsidRPr="002906AA">
        <w:rPr>
          <w:highlight w:val="yellow"/>
        </w:rPr>
        <w:t>*</w:t>
      </w:r>
      <w:proofErr w:type="gramEnd"/>
      <w:r w:rsidRPr="002906AA">
        <w:rPr>
          <w:highlight w:val="yellow"/>
        </w:rPr>
        <w:t>***</w:t>
      </w:r>
    </w:p>
    <w:p w14:paraId="0233E927" w14:textId="77777777" w:rsidR="00257F91" w:rsidRPr="005D65EA" w:rsidRDefault="00257F91" w:rsidP="00257F91">
      <w:pPr>
        <w:pStyle w:val="Tagna-Marcador1"/>
        <w:rPr>
          <w:highlight w:val="yellow"/>
        </w:rPr>
      </w:pPr>
      <w:r w:rsidRPr="002906AA">
        <w:rPr>
          <w:highlight w:val="yellow"/>
        </w:rPr>
        <w:t xml:space="preserve">***Listar </w:t>
      </w:r>
      <w:r>
        <w:rPr>
          <w:highlight w:val="yellow"/>
        </w:rPr>
        <w:t>backups enviados pelo cliente</w:t>
      </w:r>
      <w:r w:rsidRPr="002906AA">
        <w:rPr>
          <w:highlight w:val="yellow"/>
        </w:rPr>
        <w:t>****</w:t>
      </w:r>
    </w:p>
    <w:p w14:paraId="1C842F99" w14:textId="77777777" w:rsidR="00F16259" w:rsidRPr="0048199A" w:rsidRDefault="001F667A" w:rsidP="00F16259">
      <w:pPr>
        <w:pStyle w:val="Ttulo1"/>
      </w:pPr>
      <w:bookmarkStart w:id="12" w:name="_Toc224897172"/>
      <w:r w:rsidRPr="0048199A">
        <w:lastRenderedPageBreak/>
        <w:t>PREÇOS</w:t>
      </w:r>
      <w:bookmarkEnd w:id="12"/>
    </w:p>
    <w:p w14:paraId="1622BD6E" w14:textId="77777777" w:rsidR="00F12393" w:rsidRPr="0048199A" w:rsidRDefault="00F12393" w:rsidP="00F12393">
      <w:r w:rsidRPr="0048199A">
        <w:t>Esta seção detalha os preços de fornecimento do</w:t>
      </w:r>
      <w:r w:rsidR="00A955A8" w:rsidRPr="0048199A">
        <w:t xml:space="preserve"> </w:t>
      </w:r>
      <w:sdt>
        <w:sdtPr>
          <w:alias w:val="Título"/>
          <w:tag w:val=""/>
          <w:id w:val="439730077"/>
          <w:placeholder>
            <w:docPart w:val="31242DDF066F4EBCBAB7AF8137A35F6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proofErr w:type="spellStart"/>
          <w:r w:rsidR="00547B93">
            <w:t>Template</w:t>
          </w:r>
          <w:proofErr w:type="spellEnd"/>
          <w:r w:rsidR="00547B93">
            <w:t xml:space="preserve"> Proposta Comercial</w:t>
          </w:r>
        </w:sdtContent>
      </w:sdt>
      <w:r w:rsidRPr="0048199A">
        <w:t xml:space="preserve"> para a </w:t>
      </w:r>
      <w:sdt>
        <w:sdtPr>
          <w:alias w:val="Empresa"/>
          <w:tag w:val=""/>
          <w:id w:val="-596645543"/>
          <w:placeholder>
            <w:docPart w:val="0E1E80CEA29D4E9EAB995F7E704667C1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E9087E" w:rsidRPr="0048199A">
            <w:t>@EMPRESA</w:t>
          </w:r>
        </w:sdtContent>
      </w:sdt>
      <w:r w:rsidRPr="0048199A">
        <w:t xml:space="preserve">, alinhando as expectativas da </w:t>
      </w:r>
      <w:sdt>
        <w:sdtPr>
          <w:alias w:val="Empresa"/>
          <w:tag w:val=""/>
          <w:id w:val="70788404"/>
          <w:placeholder>
            <w:docPart w:val="811E7CEC45FF49438F45DA70D848868D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E9087E" w:rsidRPr="0048199A">
            <w:t>@EMPRESA</w:t>
          </w:r>
        </w:sdtContent>
      </w:sdt>
      <w:r w:rsidRPr="0048199A">
        <w:t xml:space="preserve"> com relação às atividades a serem executadas pela TAGNA.</w:t>
      </w:r>
    </w:p>
    <w:p w14:paraId="4DC9DBF5" w14:textId="77777777" w:rsidR="0048199A" w:rsidRPr="0048199A" w:rsidRDefault="0048199A" w:rsidP="0048199A">
      <w:pPr>
        <w:tabs>
          <w:tab w:val="left" w:pos="1685"/>
          <w:tab w:val="left" w:pos="2625"/>
        </w:tabs>
      </w:pPr>
      <w:r w:rsidRPr="0048199A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D9FA3AE" wp14:editId="1057145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34050" cy="1457325"/>
                <wp:effectExtent l="0" t="0" r="0" b="9525"/>
                <wp:wrapNone/>
                <wp:docPr id="10" name="Retângulo: Cantos Arredondado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1457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EB790" w14:textId="77777777" w:rsidR="0048199A" w:rsidRDefault="0048199A" w:rsidP="004819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9FA3AE" id="Retângulo: Cantos Arredondados 10" o:spid="_x0000_s1026" style="position:absolute;left:0;text-align:left;margin-left:0;margin-top:0;width:451.5pt;height:114.75pt;z-index:2516541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" fillcolor="#f2f2f2 [3052]" stroked="f" strokeweight="2pt">
                <v:textbox>
                  <w:txbxContent>
                    <w:p w14:paraId="0C8EB790" w14:textId="77777777" w:rsidR="0048199A" w:rsidRDefault="0048199A" w:rsidP="0048199A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48199A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B3338D" wp14:editId="30CD970B">
                <wp:simplePos x="0" y="0"/>
                <wp:positionH relativeFrom="margin">
                  <wp:posOffset>1510665</wp:posOffset>
                </wp:positionH>
                <wp:positionV relativeFrom="paragraph">
                  <wp:posOffset>166370</wp:posOffset>
                </wp:positionV>
                <wp:extent cx="3933825" cy="1123950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3D1AF0" w14:textId="77777777" w:rsidR="0048199A" w:rsidRDefault="0048199A" w:rsidP="0048199A">
                            <w:pPr>
                              <w:spacing w:before="0" w:after="0"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48199A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highlight w:val="black"/>
                              </w:rPr>
                              <w:t>Atenção: DIFAL não está presente na composição de preço!</w:t>
                            </w:r>
                          </w:p>
                          <w:p w14:paraId="303F5AC8" w14:textId="77777777" w:rsidR="0048199A" w:rsidRPr="009805FA" w:rsidRDefault="0048199A" w:rsidP="0048199A">
                            <w:pPr>
                              <w:spacing w:before="0" w:after="0" w:line="276" w:lineRule="auto"/>
                              <w:rPr>
                                <w:sz w:val="20"/>
                              </w:rPr>
                            </w:pPr>
                          </w:p>
                          <w:p w14:paraId="098A6C39" w14:textId="77777777" w:rsidR="0048199A" w:rsidRPr="009805FA" w:rsidRDefault="0048199A" w:rsidP="0048199A">
                            <w:pPr>
                              <w:spacing w:before="0" w:after="0" w:line="276" w:lineRule="auto"/>
                              <w:rPr>
                                <w:sz w:val="20"/>
                              </w:rPr>
                            </w:pPr>
                            <w:r w:rsidRPr="0048199A">
                              <w:rPr>
                                <w:sz w:val="20"/>
                              </w:rPr>
                              <w:t>A TAGNA não está considerando nos preços fornecidos a alíquota de DIFAL. Caso a CONTRTANTE necessite que esse imposto seja assumido pela TAGNA os preços de fornecimentos necessitarão de ser revisados.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3338D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7" type="#_x0000_t202" style="position:absolute;left:0;text-align:left;margin-left:118.95pt;margin-top:13.1pt;width:309.75pt;height:88.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" filled="f" stroked="f" strokeweight=".5pt">
                <v:textbox>
                  <w:txbxContent>
                    <w:p w14:paraId="513D1AF0" w14:textId="77777777" w:rsidR="0048199A" w:rsidRDefault="0048199A" w:rsidP="0048199A">
                      <w:pPr>
                        <w:spacing w:before="0" w:after="0" w:line="276" w:lineRule="auto"/>
                        <w:rPr>
                          <w:b/>
                          <w:bCs/>
                          <w:color w:val="FFFFFF" w:themeColor="background1"/>
                          <w:sz w:val="20"/>
                        </w:rPr>
                      </w:pPr>
                      <w:r w:rsidRPr="0048199A">
                        <w:rPr>
                          <w:b/>
                          <w:bCs/>
                          <w:color w:val="FFFFFF" w:themeColor="background1"/>
                          <w:sz w:val="20"/>
                          <w:highlight w:val="black"/>
                        </w:rPr>
                        <w:t>Atenção: DIFAL não está presente na composição de preço!</w:t>
                      </w:r>
                    </w:p>
                    <w:p w14:paraId="303F5AC8" w14:textId="77777777" w:rsidR="0048199A" w:rsidRPr="009805FA" w:rsidRDefault="0048199A" w:rsidP="0048199A">
                      <w:pPr>
                        <w:spacing w:before="0" w:after="0" w:line="276" w:lineRule="auto"/>
                        <w:rPr>
                          <w:sz w:val="20"/>
                        </w:rPr>
                      </w:pPr>
                    </w:p>
                    <w:p w14:paraId="098A6C39" w14:textId="77777777" w:rsidR="0048199A" w:rsidRPr="009805FA" w:rsidRDefault="0048199A" w:rsidP="0048199A">
                      <w:pPr>
                        <w:spacing w:before="0" w:after="0" w:line="276" w:lineRule="auto"/>
                        <w:rPr>
                          <w:sz w:val="20"/>
                        </w:rPr>
                      </w:pPr>
                      <w:r w:rsidRPr="0048199A">
                        <w:rPr>
                          <w:sz w:val="20"/>
                        </w:rPr>
                        <w:t>A TAGNA não está considerando nos preços fornecidos a alíquota de DIFAL. Caso a CONTRTANTE necessite que esse imposto seja assumido pela TAGNA os preços de fornecimentos necessitarão de ser revisados.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082C48" w14:textId="77777777" w:rsidR="0048199A" w:rsidRPr="0048199A" w:rsidRDefault="0048199A" w:rsidP="0048199A">
      <w:pPr>
        <w:tabs>
          <w:tab w:val="left" w:pos="1685"/>
          <w:tab w:val="left" w:pos="2625"/>
        </w:tabs>
      </w:pPr>
      <w:r w:rsidRPr="0048199A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A284D59" wp14:editId="572C2CB1">
                <wp:simplePos x="0" y="0"/>
                <wp:positionH relativeFrom="column">
                  <wp:posOffset>393065</wp:posOffset>
                </wp:positionH>
                <wp:positionV relativeFrom="paragraph">
                  <wp:posOffset>80645</wp:posOffset>
                </wp:positionV>
                <wp:extent cx="889000" cy="787400"/>
                <wp:effectExtent l="38100" t="38100" r="44450" b="3175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0" cy="787400"/>
                          <a:chOff x="0" y="0"/>
                          <a:chExt cx="889000" cy="787400"/>
                        </a:xfrm>
                      </wpg:grpSpPr>
                      <wps:wsp>
                        <wps:cNvPr id="14" name="Triângulo isósceles 14"/>
                        <wps:cNvSpPr/>
                        <wps:spPr>
                          <a:xfrm>
                            <a:off x="0" y="0"/>
                            <a:ext cx="889000" cy="787400"/>
                          </a:xfrm>
                          <a:prstGeom prst="triangle">
                            <a:avLst/>
                          </a:prstGeom>
                          <a:noFill/>
                          <a:ln w="76200"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0B5303" w14:textId="77777777" w:rsidR="0048199A" w:rsidRPr="009B3D29" w:rsidRDefault="0048199A" w:rsidP="0048199A">
                              <w:pPr>
                                <w:jc w:val="center"/>
                                <w:rPr>
                                  <w:sz w:val="20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m 15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" y="285750"/>
                            <a:ext cx="179070" cy="406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284D59" id="Agrupar 13" o:spid="_x0000_s1028" style="position:absolute;left:0;text-align:left;margin-left:30.95pt;margin-top:6.35pt;width:70pt;height:62pt;z-index:251660288" coordsize="8890,7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14" o:spid="_x0000_s1029" type="#_x0000_t5" style="position:absolute;width:8890;height:7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" filled="f" strokecolor="#ffc000" strokeweight="6pt">
                  <v:textbox>
                    <w:txbxContent>
                      <w:p w14:paraId="5C0B5303" w14:textId="77777777" w:rsidR="0048199A" w:rsidRPr="009B3D29" w:rsidRDefault="0048199A" w:rsidP="0048199A">
                        <w:pPr>
                          <w:jc w:val="center"/>
                          <w:rPr>
                            <w:sz w:val="20"/>
                            <w:szCs w:val="18"/>
                          </w:rPr>
                        </w:pPr>
                      </w:p>
                    </w:txbxContent>
                  </v:textbox>
                </v:shape>
                <v:shape id="Imagem 15" o:spid="_x0000_s1030" type="#_x0000_t75" style="position:absolute;left:3619;top:2857;width:1791;height:4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">
                  <v:imagedata r:id="rId22" o:title=""/>
                </v:shape>
              </v:group>
            </w:pict>
          </mc:Fallback>
        </mc:AlternateContent>
      </w:r>
    </w:p>
    <w:p w14:paraId="58979DAC" w14:textId="77777777" w:rsidR="0048199A" w:rsidRPr="0048199A" w:rsidRDefault="0048199A" w:rsidP="0048199A">
      <w:pPr>
        <w:tabs>
          <w:tab w:val="left" w:pos="1685"/>
          <w:tab w:val="left" w:pos="2625"/>
        </w:tabs>
      </w:pPr>
    </w:p>
    <w:p w14:paraId="4B88AF51" w14:textId="77777777" w:rsidR="0048199A" w:rsidRPr="0048199A" w:rsidRDefault="0048199A" w:rsidP="0048199A">
      <w:pPr>
        <w:tabs>
          <w:tab w:val="left" w:pos="1685"/>
          <w:tab w:val="left" w:pos="2625"/>
        </w:tabs>
      </w:pPr>
    </w:p>
    <w:p w14:paraId="55BA9C7A" w14:textId="77777777" w:rsidR="00261DEB" w:rsidRPr="0048199A" w:rsidRDefault="00261DEB" w:rsidP="00F12393"/>
    <w:p w14:paraId="7311DD4B" w14:textId="77777777" w:rsidR="001F5739" w:rsidRDefault="001F5739" w:rsidP="00F12393"/>
    <w:p w14:paraId="0F637272" w14:textId="77777777" w:rsidR="00540E5B" w:rsidRPr="0048199A" w:rsidRDefault="00540E5B" w:rsidP="00F12393"/>
    <w:p w14:paraId="752A3DFA" w14:textId="77777777" w:rsidR="00E744A6" w:rsidRDefault="00955066" w:rsidP="00F16259">
      <w:pPr>
        <w:pStyle w:val="Ttulo2"/>
        <w:rPr>
          <w:lang w:val="pt-BR"/>
        </w:rPr>
      </w:pPr>
      <w:bookmarkStart w:id="13" w:name="_Toc224897173"/>
      <w:r>
        <w:rPr>
          <w:lang w:val="pt-BR"/>
        </w:rPr>
        <w:t>Investimento</w:t>
      </w:r>
      <w:r w:rsidR="00E744A6">
        <w:rPr>
          <w:lang w:val="pt-BR"/>
        </w:rPr>
        <w:t xml:space="preserve"> Global</w:t>
      </w:r>
      <w:bookmarkEnd w:id="13"/>
    </w:p>
    <w:p w14:paraId="7098935B" w14:textId="77777777" w:rsidR="00D34F09" w:rsidRDefault="00D34F09" w:rsidP="00D34F09">
      <w:pPr>
        <w:rPr>
          <w:lang w:val="pt-PT"/>
        </w:rPr>
      </w:pPr>
      <w:r w:rsidRPr="00115A98">
        <w:rPr>
          <w:highlight w:val="yellow"/>
          <w:lang w:val="pt-PT"/>
        </w:rPr>
        <w:t>***TABELA***</w:t>
      </w:r>
    </w:p>
    <w:p w14:paraId="285A0DDC" w14:textId="77777777" w:rsidR="00E744A6" w:rsidRPr="00E744A6" w:rsidRDefault="00E744A6" w:rsidP="00E744A6"/>
    <w:p w14:paraId="21D277E2" w14:textId="77777777" w:rsidR="00E744A6" w:rsidRDefault="00955066" w:rsidP="00F16259">
      <w:pPr>
        <w:pStyle w:val="Ttulo2"/>
        <w:rPr>
          <w:lang w:val="pt-BR"/>
        </w:rPr>
      </w:pPr>
      <w:bookmarkStart w:id="14" w:name="_Toc224897174"/>
      <w:r>
        <w:rPr>
          <w:lang w:val="pt-BR"/>
        </w:rPr>
        <w:t>Investimento</w:t>
      </w:r>
      <w:r w:rsidR="00E744A6">
        <w:rPr>
          <w:lang w:val="pt-BR"/>
        </w:rPr>
        <w:t xml:space="preserve"> por Tipo de Fornecimento</w:t>
      </w:r>
      <w:bookmarkEnd w:id="14"/>
    </w:p>
    <w:p w14:paraId="224DCD1B" w14:textId="77777777" w:rsidR="00D34F09" w:rsidRDefault="00D34F09" w:rsidP="00D34F09">
      <w:pPr>
        <w:rPr>
          <w:lang w:val="pt-PT"/>
        </w:rPr>
      </w:pPr>
      <w:r w:rsidRPr="00115A98">
        <w:rPr>
          <w:highlight w:val="yellow"/>
          <w:lang w:val="pt-PT"/>
        </w:rPr>
        <w:t>***TABELA***</w:t>
      </w:r>
    </w:p>
    <w:p w14:paraId="1DC23A89" w14:textId="77777777" w:rsidR="00E744A6" w:rsidRPr="00E744A6" w:rsidRDefault="00E744A6" w:rsidP="00E744A6"/>
    <w:p w14:paraId="3F4C5650" w14:textId="77777777" w:rsidR="00F16259" w:rsidRPr="0048199A" w:rsidRDefault="001F667A" w:rsidP="00F16259">
      <w:pPr>
        <w:pStyle w:val="Ttulo2"/>
        <w:rPr>
          <w:lang w:val="pt-BR"/>
        </w:rPr>
      </w:pPr>
      <w:bookmarkStart w:id="15" w:name="_Toc224897175"/>
      <w:r w:rsidRPr="0048199A">
        <w:rPr>
          <w:lang w:val="pt-BR"/>
        </w:rPr>
        <w:t>Serviços</w:t>
      </w:r>
      <w:bookmarkEnd w:id="15"/>
    </w:p>
    <w:p w14:paraId="6E980BE8" w14:textId="77777777" w:rsidR="00D34F09" w:rsidRDefault="00D34F09" w:rsidP="00D34F09">
      <w:pPr>
        <w:rPr>
          <w:lang w:val="pt-PT"/>
        </w:rPr>
      </w:pPr>
      <w:r w:rsidRPr="00115A98">
        <w:rPr>
          <w:highlight w:val="yellow"/>
          <w:lang w:val="pt-PT"/>
        </w:rPr>
        <w:t>***TABELA***</w:t>
      </w:r>
    </w:p>
    <w:p w14:paraId="5A0DC31C" w14:textId="77777777" w:rsidR="00FD51CB" w:rsidRPr="007D7CF7" w:rsidRDefault="00FD51CB" w:rsidP="00FD51CB">
      <w:r w:rsidRPr="007D7CF7">
        <w:t>O faturamento dos serviços será realizado com base em medições mensais de progresso, vinculadas à Estrutura Analítica do Projeto (EAP) definida e validada durante a fase de planejamento executivo. Essa abordagem assegura rastreabilidade das entregas, transparência no acompanhamento físico-financeiro e aderência ao avanço real do projeto.</w:t>
      </w:r>
    </w:p>
    <w:p w14:paraId="5D02DE84" w14:textId="77777777" w:rsidR="00FD51CB" w:rsidRPr="007D7CF7" w:rsidRDefault="00FD51CB" w:rsidP="00FD51CB">
      <w:r w:rsidRPr="007D7CF7">
        <w:t>As medições considerarão os pacotes de trabalho concluídos ou em progresso dentro da EAP, conforme critérios de aceitação previamente estabelecidos. O avanço físico será evidenciado por meio do book de planejamento atualizado, contendo registros técnicos, relatórios de progresso, documentos emitidos, registros de testes, liberações e demais comprovações das atividades executadas no período.</w:t>
      </w:r>
    </w:p>
    <w:p w14:paraId="521F4385" w14:textId="77777777" w:rsidR="00FD51CB" w:rsidRPr="007D7CF7" w:rsidRDefault="00FD51CB" w:rsidP="00FD51CB">
      <w:r w:rsidRPr="007D7CF7">
        <w:t xml:space="preserve">Até o dia </w:t>
      </w:r>
      <w:r w:rsidRPr="007D7CF7">
        <w:rPr>
          <w:b/>
          <w:bCs/>
        </w:rPr>
        <w:t>25 de cada mês</w:t>
      </w:r>
      <w:r w:rsidRPr="007D7CF7">
        <w:t>, a TAGNA encaminhará ao CLIENTE o Boletim de Medição correspondente, acompanhado do book de planejamento atualizado e das evidências de execução, para conferência e validação.</w:t>
      </w:r>
    </w:p>
    <w:p w14:paraId="146E2FCB" w14:textId="77777777" w:rsidR="00FD51CB" w:rsidRPr="007D7CF7" w:rsidRDefault="00FD51CB" w:rsidP="00FD51CB">
      <w:r w:rsidRPr="007D7CF7">
        <w:t xml:space="preserve">O CLIENTE deverá manifestar-se quanto à validação ou comentários ao boletim no prazo de até </w:t>
      </w:r>
      <w:r w:rsidRPr="007D7CF7">
        <w:rPr>
          <w:b/>
          <w:bCs/>
        </w:rPr>
        <w:t>5 (cinco) dias úteis</w:t>
      </w:r>
      <w:r w:rsidRPr="007D7CF7">
        <w:t xml:space="preserve"> após a data de emissão. Na ausência de manifestação dentro deste prazo, a medição será considerada aprovada para fins de faturamento.</w:t>
      </w:r>
    </w:p>
    <w:p w14:paraId="622C367E" w14:textId="77777777" w:rsidR="00FD51CB" w:rsidRDefault="00FD51CB" w:rsidP="00FD51CB">
      <w:r w:rsidRPr="007D7CF7">
        <w:t>Eventuais divergências apontadas serão tratadas de forma colaborativa entre as partes, buscando rápida resolução para não comprometer o fluxo financeiro e o andamento do projeto.</w:t>
      </w:r>
    </w:p>
    <w:p w14:paraId="55335F02" w14:textId="77777777" w:rsidR="0048199A" w:rsidRDefault="0048199A" w:rsidP="0048199A"/>
    <w:p w14:paraId="2ED0A466" w14:textId="77777777" w:rsidR="00FD51CB" w:rsidRPr="0048199A" w:rsidRDefault="00FD51CB" w:rsidP="0048199A"/>
    <w:p w14:paraId="153F9A46" w14:textId="77777777" w:rsidR="00774752" w:rsidRDefault="00774752" w:rsidP="001F667A">
      <w:pPr>
        <w:pStyle w:val="Ttulo2"/>
      </w:pPr>
      <w:bookmarkStart w:id="16" w:name="_Toc224897176"/>
      <w:r>
        <w:lastRenderedPageBreak/>
        <w:t>Despesas de Viagem</w:t>
      </w:r>
      <w:bookmarkEnd w:id="16"/>
    </w:p>
    <w:p w14:paraId="440E3244" w14:textId="77777777" w:rsidR="00D34F09" w:rsidRDefault="00D34F09" w:rsidP="00D34F09">
      <w:pPr>
        <w:rPr>
          <w:lang w:val="pt-PT"/>
        </w:rPr>
      </w:pPr>
      <w:r w:rsidRPr="00115A98">
        <w:rPr>
          <w:highlight w:val="yellow"/>
          <w:lang w:val="pt-PT"/>
        </w:rPr>
        <w:t>***TABELA***</w:t>
      </w:r>
    </w:p>
    <w:p w14:paraId="6FAB3570" w14:textId="77777777" w:rsidR="00774752" w:rsidRDefault="00774752" w:rsidP="00774752">
      <w:pPr>
        <w:rPr>
          <w:lang w:val="pt-PT"/>
        </w:rPr>
      </w:pPr>
    </w:p>
    <w:p w14:paraId="162E089E" w14:textId="77777777" w:rsidR="006238C2" w:rsidRDefault="006238C2" w:rsidP="00774752">
      <w:pPr>
        <w:rPr>
          <w:lang w:val="pt-PT"/>
        </w:rPr>
      </w:pPr>
    </w:p>
    <w:p w14:paraId="7F0D63D8" w14:textId="77777777" w:rsidR="006238C2" w:rsidRPr="00D52FF8" w:rsidRDefault="006238C2" w:rsidP="006238C2">
      <w:pPr>
        <w:pStyle w:val="Ttulo3"/>
      </w:pPr>
      <w:bookmarkStart w:id="17" w:name="_Toc203470400"/>
      <w:bookmarkStart w:id="18" w:name="_Toc224897177"/>
      <w:r w:rsidRPr="00D52FF8">
        <w:t>Despesas de Viagem via Nota de Débito</w:t>
      </w:r>
      <w:bookmarkEnd w:id="17"/>
      <w:bookmarkEnd w:id="18"/>
    </w:p>
    <w:p w14:paraId="3FBC5C7D" w14:textId="77777777" w:rsidR="006238C2" w:rsidRPr="00D52FF8" w:rsidRDefault="006238C2" w:rsidP="006238C2">
      <w:pPr>
        <w:rPr>
          <w:b/>
          <w:bCs/>
          <w:u w:val="single"/>
        </w:rPr>
      </w:pPr>
      <w:r w:rsidRPr="00D52FF8">
        <w:rPr>
          <w:b/>
          <w:bCs/>
          <w:u w:val="single"/>
        </w:rPr>
        <w:t>OBSERVAÇÕES:</w:t>
      </w:r>
    </w:p>
    <w:p w14:paraId="38350D8A" w14:textId="77777777" w:rsidR="006238C2" w:rsidRPr="00D52FF8" w:rsidRDefault="006238C2" w:rsidP="006238C2">
      <w:pPr>
        <w:pStyle w:val="Tagna-Marcador1"/>
      </w:pPr>
      <w:r w:rsidRPr="00D52FF8">
        <w:t>Todas as despesas de viagem serão faturadas através de notas de débito.</w:t>
      </w:r>
    </w:p>
    <w:p w14:paraId="665530B6" w14:textId="77777777" w:rsidR="006238C2" w:rsidRPr="00D52FF8" w:rsidRDefault="006238C2" w:rsidP="006238C2">
      <w:pPr>
        <w:pStyle w:val="Tagna-Marcador1"/>
      </w:pPr>
      <w:r w:rsidRPr="00D52FF8">
        <w:t>A TAGNA irá enviar todos os comprovantes de viagem do período para aprovação da</w:t>
      </w:r>
      <w:r>
        <w:t xml:space="preserve"> </w:t>
      </w:r>
      <w:sdt>
        <w:sdtPr>
          <w:alias w:val="Empresa"/>
          <w:tag w:val=""/>
          <w:id w:val="-1456859044"/>
          <w:placeholder>
            <w:docPart w:val="64FCE3D676B34D92A4E4CF5B1FB06188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Pr="00D52FF8">
            <w:t>@EMPRESA</w:t>
          </w:r>
        </w:sdtContent>
      </w:sdt>
      <w:r w:rsidRPr="00D52FF8">
        <w:t>.</w:t>
      </w:r>
    </w:p>
    <w:p w14:paraId="6D3A9E31" w14:textId="77777777" w:rsidR="006238C2" w:rsidRPr="00D52FF8" w:rsidRDefault="006238C2" w:rsidP="006238C2">
      <w:pPr>
        <w:pStyle w:val="Tagna-Marcador1"/>
      </w:pPr>
      <w:r w:rsidRPr="00D52FF8">
        <w:t>Os preços apresentados são uma referência de gesto previsto para o escopo solicitado, podendo haver variações conforme prazos de solicitação de mobilização em campo.</w:t>
      </w:r>
    </w:p>
    <w:p w14:paraId="7CD3A31A" w14:textId="77777777" w:rsidR="006238C2" w:rsidRPr="00D52FF8" w:rsidRDefault="006238C2" w:rsidP="006238C2">
      <w:pPr>
        <w:pStyle w:val="Tagna-Marcador1"/>
      </w:pPr>
      <w:hyperlink r:id="rId23" w:history="1">
        <w:r w:rsidRPr="00D52FF8">
          <w:rPr>
            <w:rStyle w:val="Hyperlink"/>
          </w:rPr>
          <w:t>https://flashapp.com.br/blog/reembolso/nota-de-debito</w:t>
        </w:r>
      </w:hyperlink>
      <w:r w:rsidRPr="00D52FF8">
        <w:t xml:space="preserve"> (Criar página da TAGNA)</w:t>
      </w:r>
    </w:p>
    <w:p w14:paraId="5E250C76" w14:textId="77777777" w:rsidR="006238C2" w:rsidRPr="00D52FF8" w:rsidRDefault="006238C2" w:rsidP="006238C2">
      <w:r w:rsidRPr="00D52FF8">
        <w:t xml:space="preserve">A TAGNA trabalha com o </w:t>
      </w:r>
      <w:r w:rsidRPr="00D52FF8">
        <w:rPr>
          <w:b/>
          <w:bCs/>
        </w:rPr>
        <w:t xml:space="preserve">sistema </w:t>
      </w:r>
      <w:proofErr w:type="spellStart"/>
      <w:r w:rsidRPr="00D52FF8">
        <w:rPr>
          <w:b/>
          <w:bCs/>
        </w:rPr>
        <w:t>Onfly</w:t>
      </w:r>
      <w:proofErr w:type="spellEnd"/>
      <w:r w:rsidRPr="00D52FF8">
        <w:t xml:space="preserve"> para gestão de viagens e os relatórios para reembolso serão todos emitidos pela plataforma. Abaixo mostramos exemplo de relatório para verificação.</w:t>
      </w:r>
    </w:p>
    <w:p w14:paraId="4E5BF9FC" w14:textId="77777777" w:rsidR="006238C2" w:rsidRPr="00D52FF8" w:rsidRDefault="006238C2" w:rsidP="006238C2">
      <w:r w:rsidRPr="00D52FF8">
        <w:rPr>
          <w:noProof/>
        </w:rPr>
        <w:drawing>
          <wp:inline distT="0" distB="0" distL="0" distR="0" wp14:anchorId="4F6688A2" wp14:editId="2B948432">
            <wp:extent cx="5760720" cy="2155825"/>
            <wp:effectExtent l="0" t="0" r="0" b="0"/>
            <wp:docPr id="1024902869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02869" name="Imagem 1" descr="Interface gráfica do usuário&#10;&#10;Descrição gerada automaticamente com confiança média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20B3" w14:textId="77777777" w:rsidR="006238C2" w:rsidRPr="00D52FF8" w:rsidRDefault="006238C2" w:rsidP="006238C2">
      <w:r w:rsidRPr="00D52FF8">
        <w:rPr>
          <w:noProof/>
        </w:rPr>
        <w:drawing>
          <wp:inline distT="0" distB="0" distL="0" distR="0" wp14:anchorId="7BA047BB" wp14:editId="4EECBB68">
            <wp:extent cx="5760720" cy="2309495"/>
            <wp:effectExtent l="0" t="0" r="0" b="0"/>
            <wp:docPr id="1731851257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51257" name="Imagem 1" descr="Tela de computador com texto preto sobre fundo branco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38F0" w14:textId="77777777" w:rsidR="006238C2" w:rsidRPr="00D52FF8" w:rsidRDefault="006238C2" w:rsidP="006238C2">
      <w:pPr>
        <w:keepNext/>
      </w:pPr>
      <w:r w:rsidRPr="00D52FF8">
        <w:rPr>
          <w:noProof/>
        </w:rPr>
        <w:lastRenderedPageBreak/>
        <w:drawing>
          <wp:inline distT="0" distB="0" distL="0" distR="0" wp14:anchorId="6ADE62F7" wp14:editId="708783EE">
            <wp:extent cx="5760720" cy="986790"/>
            <wp:effectExtent l="0" t="0" r="0" b="3810"/>
            <wp:docPr id="1372245557" name="Imagem 1" descr="Interface gráfica do usuário, Texto, Aplicativo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45557" name="Imagem 1" descr="Interface gráfica do usuário, Texto, Aplicativo, Teams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14B8" w14:textId="77777777" w:rsidR="006238C2" w:rsidRPr="00D52FF8" w:rsidRDefault="006238C2" w:rsidP="006238C2">
      <w:pPr>
        <w:pStyle w:val="Legenda"/>
        <w:rPr>
          <w:lang w:val="pt-BR"/>
        </w:rPr>
      </w:pPr>
      <w:bookmarkStart w:id="19" w:name="_Ref183725026"/>
      <w:bookmarkStart w:id="20" w:name="_Toc188390077"/>
      <w:bookmarkStart w:id="21" w:name="_Toc224897045"/>
      <w:r w:rsidRPr="00D52FF8">
        <w:rPr>
          <w:lang w:val="pt-BR"/>
        </w:rPr>
        <w:t xml:space="preserve">Figura </w:t>
      </w:r>
      <w:r w:rsidRPr="00D52FF8">
        <w:rPr>
          <w:lang w:val="pt-BR"/>
        </w:rPr>
        <w:fldChar w:fldCharType="begin"/>
      </w:r>
      <w:r w:rsidRPr="00D52FF8">
        <w:rPr>
          <w:lang w:val="pt-BR"/>
        </w:rPr>
        <w:instrText xml:space="preserve"> SEQ Figura \* ARABIC </w:instrText>
      </w:r>
      <w:r w:rsidRPr="00D52FF8">
        <w:rPr>
          <w:lang w:val="pt-BR"/>
        </w:rPr>
        <w:fldChar w:fldCharType="separate"/>
      </w:r>
      <w:r w:rsidR="00E239B0">
        <w:rPr>
          <w:noProof/>
          <w:lang w:val="pt-BR"/>
        </w:rPr>
        <w:t>1</w:t>
      </w:r>
      <w:r w:rsidRPr="00D52FF8">
        <w:rPr>
          <w:lang w:val="pt-BR"/>
        </w:rPr>
        <w:fldChar w:fldCharType="end"/>
      </w:r>
      <w:bookmarkEnd w:id="19"/>
      <w:r w:rsidRPr="00D52FF8">
        <w:rPr>
          <w:lang w:val="pt-BR"/>
        </w:rPr>
        <w:t xml:space="preserve"> -Relatório de Despesas</w:t>
      </w:r>
      <w:bookmarkEnd w:id="20"/>
      <w:bookmarkEnd w:id="21"/>
    </w:p>
    <w:p w14:paraId="55EDC643" w14:textId="77777777" w:rsidR="006238C2" w:rsidRPr="00D52FF8" w:rsidRDefault="006238C2" w:rsidP="006238C2">
      <w:pPr>
        <w:pStyle w:val="Tagna-Realce"/>
      </w:pPr>
      <w:r w:rsidRPr="00D52FF8">
        <w:t>Premissas:</w:t>
      </w:r>
    </w:p>
    <w:p w14:paraId="1DDBD601" w14:textId="77777777" w:rsidR="006238C2" w:rsidRPr="00D52FF8" w:rsidRDefault="006238C2" w:rsidP="006238C2">
      <w:pPr>
        <w:pStyle w:val="Tagna-Marcador1"/>
      </w:pPr>
      <w:r w:rsidRPr="00D52FF8">
        <w:t xml:space="preserve">Em caso de aquisição de serviços adicionais novas despesas de viagem deverão ser adquiridas. </w:t>
      </w:r>
    </w:p>
    <w:p w14:paraId="15AD99CA" w14:textId="77777777" w:rsidR="006238C2" w:rsidRPr="00D52FF8" w:rsidRDefault="006238C2" w:rsidP="006238C2">
      <w:pPr>
        <w:pStyle w:val="Tagna-Marcador1"/>
      </w:pPr>
      <w:r w:rsidRPr="00D52FF8">
        <w:t>Notas de débito não serão faturadas via nota fiscal.</w:t>
      </w:r>
    </w:p>
    <w:p w14:paraId="3FF1A16A" w14:textId="77777777" w:rsidR="006238C2" w:rsidRDefault="006238C2" w:rsidP="006238C2">
      <w:r w:rsidRPr="00D52FF8">
        <w:t xml:space="preserve">Todas as notas de débito serão acrescidas de </w:t>
      </w:r>
      <w:r w:rsidRPr="00D52FF8">
        <w:rPr>
          <w:b/>
          <w:bCs/>
        </w:rPr>
        <w:t>taxa de administração de 5%</w:t>
      </w:r>
      <w:r w:rsidRPr="00D52FF8">
        <w:t xml:space="preserve"> sobre o valor da nota, já incluso no preço apresentado.</w:t>
      </w:r>
    </w:p>
    <w:p w14:paraId="33CA40D7" w14:textId="77777777" w:rsidR="00194BF4" w:rsidRDefault="00194BF4" w:rsidP="00194BF4">
      <w:pPr>
        <w:pStyle w:val="Ttulo2"/>
      </w:pPr>
      <w:bookmarkStart w:id="22" w:name="_Toc224923314"/>
      <w:r w:rsidRPr="0048199A">
        <w:t xml:space="preserve">Fornecimentos – </w:t>
      </w:r>
      <w:r>
        <w:t>Painéis</w:t>
      </w:r>
      <w:bookmarkEnd w:id="22"/>
    </w:p>
    <w:p w14:paraId="71265012" w14:textId="77777777" w:rsidR="00194BF4" w:rsidRDefault="00194BF4" w:rsidP="00194BF4">
      <w:pPr>
        <w:rPr>
          <w:lang w:val="pt-PT"/>
        </w:rPr>
      </w:pPr>
      <w:r w:rsidRPr="00115A98">
        <w:rPr>
          <w:highlight w:val="yellow"/>
          <w:lang w:val="pt-PT"/>
        </w:rPr>
        <w:t>***TABELA***</w:t>
      </w:r>
    </w:p>
    <w:p w14:paraId="65DAA5D1" w14:textId="77777777" w:rsidR="00194BF4" w:rsidRPr="00473145" w:rsidRDefault="00194BF4" w:rsidP="00194BF4">
      <w:pPr>
        <w:rPr>
          <w:lang w:val="pt-PT"/>
        </w:rPr>
      </w:pPr>
    </w:p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510"/>
      </w:tblGrid>
      <w:tr w:rsidR="00194BF4" w:rsidRPr="00D52FF8" w14:paraId="57CF5196" w14:textId="77777777" w:rsidTr="009B10D2">
        <w:tc>
          <w:tcPr>
            <w:tcW w:w="2552" w:type="dxa"/>
          </w:tcPr>
          <w:p w14:paraId="101836B1" w14:textId="77777777" w:rsidR="00194BF4" w:rsidRPr="00D52FF8" w:rsidRDefault="00194BF4" w:rsidP="009B10D2">
            <w:pPr>
              <w:rPr>
                <w:b/>
                <w:bCs/>
                <w:color w:val="FFFFFF" w:themeColor="background1"/>
              </w:rPr>
            </w:pPr>
            <w:r>
              <w:t>Tipo de fornecimento</w:t>
            </w:r>
          </w:p>
        </w:tc>
        <w:tc>
          <w:tcPr>
            <w:tcW w:w="6510" w:type="dxa"/>
          </w:tcPr>
          <w:p w14:paraId="0BF6F022" w14:textId="77777777" w:rsidR="00194BF4" w:rsidRDefault="00194BF4" w:rsidP="009B10D2">
            <w:r>
              <w:t xml:space="preserve">Revendas/Industrialização </w:t>
            </w:r>
            <w:r w:rsidRPr="00014180">
              <w:rPr>
                <w:b/>
                <w:bCs/>
              </w:rPr>
              <w:t>via TAGNA</w:t>
            </w:r>
          </w:p>
          <w:p w14:paraId="1B66F4F0" w14:textId="77777777" w:rsidR="00194BF4" w:rsidRPr="00D52FF8" w:rsidRDefault="00194BF4" w:rsidP="009B10D2">
            <w:pPr>
              <w:rPr>
                <w:b/>
                <w:bCs/>
                <w:color w:val="FFFFFF" w:themeColor="background1"/>
              </w:rPr>
            </w:pPr>
            <w:r>
              <w:t xml:space="preserve">Faturamento </w:t>
            </w:r>
            <w:r w:rsidRPr="00014180">
              <w:rPr>
                <w:b/>
                <w:bCs/>
              </w:rPr>
              <w:t>DIRETO AO CLIENTE</w:t>
            </w:r>
          </w:p>
        </w:tc>
      </w:tr>
    </w:tbl>
    <w:p w14:paraId="4779BC63" w14:textId="77777777" w:rsidR="00194BF4" w:rsidRDefault="00194BF4" w:rsidP="00194BF4">
      <w:pPr>
        <w:pStyle w:val="Ttulo2"/>
      </w:pPr>
      <w:bookmarkStart w:id="23" w:name="_Toc224923315"/>
      <w:r w:rsidRPr="0048199A">
        <w:t xml:space="preserve">Fornecimentos – </w:t>
      </w:r>
      <w:r>
        <w:t>Equipamentos</w:t>
      </w:r>
      <w:bookmarkEnd w:id="23"/>
    </w:p>
    <w:p w14:paraId="243CF417" w14:textId="77777777" w:rsidR="00194BF4" w:rsidRDefault="00194BF4" w:rsidP="00194BF4">
      <w:pPr>
        <w:rPr>
          <w:lang w:val="pt-PT"/>
        </w:rPr>
      </w:pPr>
      <w:r w:rsidRPr="00115A98">
        <w:rPr>
          <w:highlight w:val="yellow"/>
          <w:lang w:val="pt-PT"/>
        </w:rPr>
        <w:t>***TABELA***</w:t>
      </w:r>
    </w:p>
    <w:p w14:paraId="516CCCD4" w14:textId="77777777" w:rsidR="00194BF4" w:rsidRPr="00473145" w:rsidRDefault="00194BF4" w:rsidP="00194BF4">
      <w:pPr>
        <w:rPr>
          <w:lang w:val="pt-PT"/>
        </w:rPr>
      </w:pPr>
    </w:p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510"/>
      </w:tblGrid>
      <w:tr w:rsidR="00194BF4" w:rsidRPr="00D52FF8" w14:paraId="059B6F5B" w14:textId="77777777" w:rsidTr="009B10D2">
        <w:tc>
          <w:tcPr>
            <w:tcW w:w="2552" w:type="dxa"/>
          </w:tcPr>
          <w:p w14:paraId="55FABCE0" w14:textId="77777777" w:rsidR="00194BF4" w:rsidRPr="00D52FF8" w:rsidRDefault="00194BF4" w:rsidP="009B10D2">
            <w:pPr>
              <w:rPr>
                <w:b/>
                <w:bCs/>
                <w:color w:val="FFFFFF" w:themeColor="background1"/>
              </w:rPr>
            </w:pPr>
            <w:r>
              <w:t>Tipo de fornecimento</w:t>
            </w:r>
          </w:p>
        </w:tc>
        <w:tc>
          <w:tcPr>
            <w:tcW w:w="6510" w:type="dxa"/>
          </w:tcPr>
          <w:p w14:paraId="0F2CD1BE" w14:textId="77777777" w:rsidR="00194BF4" w:rsidRDefault="00194BF4" w:rsidP="009B10D2">
            <w:r>
              <w:t xml:space="preserve">Revendas/Industrialização </w:t>
            </w:r>
            <w:r w:rsidRPr="00014180">
              <w:rPr>
                <w:b/>
                <w:bCs/>
              </w:rPr>
              <w:t>via TAGNA</w:t>
            </w:r>
          </w:p>
          <w:p w14:paraId="45771CDF" w14:textId="77777777" w:rsidR="00194BF4" w:rsidRPr="00D52FF8" w:rsidRDefault="00194BF4" w:rsidP="009B10D2">
            <w:pPr>
              <w:rPr>
                <w:b/>
                <w:bCs/>
                <w:color w:val="FFFFFF" w:themeColor="background1"/>
              </w:rPr>
            </w:pPr>
            <w:r>
              <w:t xml:space="preserve">Faturamento </w:t>
            </w:r>
            <w:r w:rsidRPr="00014180">
              <w:rPr>
                <w:b/>
                <w:bCs/>
              </w:rPr>
              <w:t>DIRETO AO CLIENTE</w:t>
            </w:r>
          </w:p>
        </w:tc>
      </w:tr>
    </w:tbl>
    <w:p w14:paraId="370BAF74" w14:textId="77777777" w:rsidR="00194BF4" w:rsidRPr="00115A98" w:rsidRDefault="00194BF4" w:rsidP="00194BF4"/>
    <w:p w14:paraId="5656D439" w14:textId="77777777" w:rsidR="00194BF4" w:rsidRPr="0048199A" w:rsidRDefault="00194BF4" w:rsidP="00194BF4">
      <w:pPr>
        <w:pStyle w:val="Ttulo2"/>
      </w:pPr>
      <w:bookmarkStart w:id="24" w:name="_Toc224923316"/>
      <w:r w:rsidRPr="0048199A">
        <w:t>Fornecimentos – Software</w:t>
      </w:r>
      <w:bookmarkEnd w:id="24"/>
    </w:p>
    <w:p w14:paraId="5C187BCD" w14:textId="77777777" w:rsidR="00194BF4" w:rsidRDefault="00194BF4" w:rsidP="00194BF4">
      <w:pPr>
        <w:rPr>
          <w:lang w:val="pt-PT"/>
        </w:rPr>
      </w:pPr>
      <w:r w:rsidRPr="00115A98">
        <w:rPr>
          <w:highlight w:val="yellow"/>
          <w:lang w:val="pt-PT"/>
        </w:rPr>
        <w:t>***TABELA***</w:t>
      </w:r>
    </w:p>
    <w:p w14:paraId="3252534C" w14:textId="77777777" w:rsidR="00194BF4" w:rsidRPr="00473145" w:rsidRDefault="00194BF4" w:rsidP="00194BF4">
      <w:pPr>
        <w:rPr>
          <w:lang w:val="pt-PT"/>
        </w:rPr>
      </w:pPr>
    </w:p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510"/>
      </w:tblGrid>
      <w:tr w:rsidR="00194BF4" w:rsidRPr="00D52FF8" w14:paraId="568CB991" w14:textId="77777777" w:rsidTr="009B10D2">
        <w:tc>
          <w:tcPr>
            <w:tcW w:w="2552" w:type="dxa"/>
          </w:tcPr>
          <w:p w14:paraId="1B524CB3" w14:textId="77777777" w:rsidR="00194BF4" w:rsidRPr="00D52FF8" w:rsidRDefault="00194BF4" w:rsidP="009B10D2">
            <w:pPr>
              <w:rPr>
                <w:b/>
                <w:bCs/>
                <w:color w:val="FFFFFF" w:themeColor="background1"/>
              </w:rPr>
            </w:pPr>
            <w:r>
              <w:t>Tipo de fornecimento</w:t>
            </w:r>
          </w:p>
        </w:tc>
        <w:tc>
          <w:tcPr>
            <w:tcW w:w="6510" w:type="dxa"/>
          </w:tcPr>
          <w:p w14:paraId="3F552A72" w14:textId="77777777" w:rsidR="00194BF4" w:rsidRDefault="00194BF4" w:rsidP="009B10D2">
            <w:r>
              <w:t xml:space="preserve">Revendas/Industrialização </w:t>
            </w:r>
            <w:r w:rsidRPr="00014180">
              <w:rPr>
                <w:b/>
                <w:bCs/>
              </w:rPr>
              <w:t>via TAGNA</w:t>
            </w:r>
          </w:p>
          <w:p w14:paraId="414A32D4" w14:textId="77777777" w:rsidR="00194BF4" w:rsidRPr="00D52FF8" w:rsidRDefault="00194BF4" w:rsidP="009B10D2">
            <w:pPr>
              <w:rPr>
                <w:b/>
                <w:bCs/>
                <w:color w:val="FFFFFF" w:themeColor="background1"/>
              </w:rPr>
            </w:pPr>
            <w:r>
              <w:t xml:space="preserve">Faturamento </w:t>
            </w:r>
            <w:r w:rsidRPr="00014180">
              <w:rPr>
                <w:b/>
                <w:bCs/>
              </w:rPr>
              <w:t>DIRETO AO CLIENTE</w:t>
            </w:r>
          </w:p>
        </w:tc>
      </w:tr>
    </w:tbl>
    <w:p w14:paraId="6FB7E59C" w14:textId="77777777" w:rsidR="00194BF4" w:rsidRPr="0048199A" w:rsidRDefault="00194BF4" w:rsidP="00194BF4">
      <w:pPr>
        <w:rPr>
          <w:lang w:val="pt-PT"/>
        </w:rPr>
      </w:pPr>
    </w:p>
    <w:p w14:paraId="7CF08E20" w14:textId="77777777" w:rsidR="00194BF4" w:rsidRPr="0048199A" w:rsidRDefault="00194BF4" w:rsidP="00194BF4">
      <w:pPr>
        <w:pStyle w:val="Ttulo2"/>
      </w:pPr>
      <w:bookmarkStart w:id="25" w:name="_Toc224923317"/>
      <w:r w:rsidRPr="0048199A">
        <w:t xml:space="preserve">Fornecimentos – </w:t>
      </w:r>
      <w:r>
        <w:t xml:space="preserve">Outros </w:t>
      </w:r>
      <w:r w:rsidRPr="0048199A">
        <w:t>Materiais</w:t>
      </w:r>
      <w:bookmarkEnd w:id="25"/>
    </w:p>
    <w:p w14:paraId="33895697" w14:textId="77777777" w:rsidR="00194BF4" w:rsidRDefault="00194BF4" w:rsidP="00194BF4">
      <w:pPr>
        <w:rPr>
          <w:lang w:val="pt-PT"/>
        </w:rPr>
      </w:pPr>
      <w:r w:rsidRPr="00115A98">
        <w:rPr>
          <w:highlight w:val="yellow"/>
          <w:lang w:val="pt-PT"/>
        </w:rPr>
        <w:t>***TABELA***</w:t>
      </w:r>
    </w:p>
    <w:p w14:paraId="36CBA72A" w14:textId="77777777" w:rsidR="00194BF4" w:rsidRPr="00473145" w:rsidRDefault="00194BF4" w:rsidP="00194BF4">
      <w:pPr>
        <w:rPr>
          <w:lang w:val="pt-PT"/>
        </w:rPr>
      </w:pPr>
    </w:p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510"/>
      </w:tblGrid>
      <w:tr w:rsidR="00194BF4" w:rsidRPr="00D52FF8" w14:paraId="6430D9AC" w14:textId="77777777" w:rsidTr="009B10D2">
        <w:tc>
          <w:tcPr>
            <w:tcW w:w="2552" w:type="dxa"/>
          </w:tcPr>
          <w:p w14:paraId="3DD8B499" w14:textId="77777777" w:rsidR="00194BF4" w:rsidRPr="00D52FF8" w:rsidRDefault="00194BF4" w:rsidP="009B10D2">
            <w:pPr>
              <w:rPr>
                <w:b/>
                <w:bCs/>
                <w:color w:val="FFFFFF" w:themeColor="background1"/>
              </w:rPr>
            </w:pPr>
            <w:r>
              <w:t>Tipo de fornecimento</w:t>
            </w:r>
          </w:p>
        </w:tc>
        <w:tc>
          <w:tcPr>
            <w:tcW w:w="6510" w:type="dxa"/>
          </w:tcPr>
          <w:p w14:paraId="3D953038" w14:textId="77777777" w:rsidR="00194BF4" w:rsidRDefault="00194BF4" w:rsidP="009B10D2">
            <w:r>
              <w:t xml:space="preserve">Revendas/Industrialização </w:t>
            </w:r>
            <w:r w:rsidRPr="00014180">
              <w:rPr>
                <w:b/>
                <w:bCs/>
              </w:rPr>
              <w:t>via TAGNA</w:t>
            </w:r>
          </w:p>
          <w:p w14:paraId="1F6797A2" w14:textId="77777777" w:rsidR="00194BF4" w:rsidRPr="00D52FF8" w:rsidRDefault="00194BF4" w:rsidP="009B10D2">
            <w:pPr>
              <w:rPr>
                <w:b/>
                <w:bCs/>
                <w:color w:val="FFFFFF" w:themeColor="background1"/>
              </w:rPr>
            </w:pPr>
            <w:r>
              <w:lastRenderedPageBreak/>
              <w:t xml:space="preserve">Faturamento </w:t>
            </w:r>
            <w:r w:rsidRPr="00014180">
              <w:rPr>
                <w:b/>
                <w:bCs/>
              </w:rPr>
              <w:t>DIRETO AO CLIENTE</w:t>
            </w:r>
          </w:p>
        </w:tc>
      </w:tr>
    </w:tbl>
    <w:p w14:paraId="411B81B0" w14:textId="77777777" w:rsidR="00194BF4" w:rsidRPr="0048199A" w:rsidRDefault="00194BF4" w:rsidP="00194BF4">
      <w:pPr>
        <w:rPr>
          <w:lang w:val="pt-PT"/>
        </w:rPr>
      </w:pPr>
    </w:p>
    <w:p w14:paraId="574B0D7C" w14:textId="77777777" w:rsidR="00194BF4" w:rsidRPr="0048199A" w:rsidRDefault="00194BF4" w:rsidP="00194BF4">
      <w:pPr>
        <w:pStyle w:val="Ttulo2"/>
      </w:pPr>
      <w:bookmarkStart w:id="26" w:name="_Toc224923318"/>
      <w:r w:rsidRPr="0048199A">
        <w:t xml:space="preserve">Fornecimentos – </w:t>
      </w:r>
      <w:r>
        <w:t>Supervisão de Montagem</w:t>
      </w:r>
      <w:bookmarkEnd w:id="26"/>
    </w:p>
    <w:p w14:paraId="75513200" w14:textId="77777777" w:rsidR="00194BF4" w:rsidRDefault="00194BF4" w:rsidP="00194BF4">
      <w:pPr>
        <w:rPr>
          <w:lang w:val="pt-PT"/>
        </w:rPr>
      </w:pPr>
      <w:r w:rsidRPr="00115A98">
        <w:rPr>
          <w:highlight w:val="yellow"/>
          <w:lang w:val="pt-PT"/>
        </w:rPr>
        <w:t>***TABELA***</w:t>
      </w:r>
    </w:p>
    <w:p w14:paraId="46F80FAD" w14:textId="77777777" w:rsidR="00194BF4" w:rsidRPr="00473145" w:rsidRDefault="00194BF4" w:rsidP="00194BF4">
      <w:pPr>
        <w:rPr>
          <w:lang w:val="pt-PT"/>
        </w:rPr>
      </w:pPr>
    </w:p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510"/>
      </w:tblGrid>
      <w:tr w:rsidR="00194BF4" w:rsidRPr="00D52FF8" w14:paraId="034C2EBC" w14:textId="77777777" w:rsidTr="009B10D2">
        <w:tc>
          <w:tcPr>
            <w:tcW w:w="2552" w:type="dxa"/>
          </w:tcPr>
          <w:p w14:paraId="357E4C6B" w14:textId="77777777" w:rsidR="00194BF4" w:rsidRPr="00D52FF8" w:rsidRDefault="00194BF4" w:rsidP="009B10D2">
            <w:pPr>
              <w:rPr>
                <w:b/>
                <w:bCs/>
                <w:color w:val="FFFFFF" w:themeColor="background1"/>
              </w:rPr>
            </w:pPr>
            <w:r>
              <w:t>Tipo de fornecimento</w:t>
            </w:r>
          </w:p>
        </w:tc>
        <w:tc>
          <w:tcPr>
            <w:tcW w:w="6510" w:type="dxa"/>
          </w:tcPr>
          <w:p w14:paraId="49468647" w14:textId="77777777" w:rsidR="00194BF4" w:rsidRDefault="00194BF4" w:rsidP="009B10D2">
            <w:r>
              <w:t xml:space="preserve">Revendas/Industrialização </w:t>
            </w:r>
            <w:r w:rsidRPr="00014180">
              <w:rPr>
                <w:b/>
                <w:bCs/>
              </w:rPr>
              <w:t>via TAGNA</w:t>
            </w:r>
          </w:p>
          <w:p w14:paraId="319A30BA" w14:textId="77777777" w:rsidR="00194BF4" w:rsidRPr="00D52FF8" w:rsidRDefault="00194BF4" w:rsidP="009B10D2">
            <w:pPr>
              <w:rPr>
                <w:b/>
                <w:bCs/>
                <w:color w:val="FFFFFF" w:themeColor="background1"/>
              </w:rPr>
            </w:pPr>
            <w:r>
              <w:t xml:space="preserve">Faturamento </w:t>
            </w:r>
            <w:r w:rsidRPr="00014180">
              <w:rPr>
                <w:b/>
                <w:bCs/>
              </w:rPr>
              <w:t>DIRETO AO CLIENTE</w:t>
            </w:r>
          </w:p>
        </w:tc>
      </w:tr>
    </w:tbl>
    <w:p w14:paraId="1CA989A3" w14:textId="77777777" w:rsidR="00194BF4" w:rsidRPr="0048199A" w:rsidRDefault="00194BF4" w:rsidP="00194BF4">
      <w:pPr>
        <w:pStyle w:val="Ttulo2"/>
      </w:pPr>
      <w:bookmarkStart w:id="27" w:name="_Toc224923319"/>
      <w:r w:rsidRPr="0048199A">
        <w:t xml:space="preserve">Fornecimentos – </w:t>
      </w:r>
      <w:r>
        <w:t>Certificação de Rede</w:t>
      </w:r>
      <w:bookmarkEnd w:id="27"/>
    </w:p>
    <w:p w14:paraId="2F11F38E" w14:textId="77777777" w:rsidR="00194BF4" w:rsidRDefault="00194BF4" w:rsidP="00194BF4">
      <w:pPr>
        <w:rPr>
          <w:lang w:val="pt-PT"/>
        </w:rPr>
      </w:pPr>
      <w:r w:rsidRPr="00115A98">
        <w:rPr>
          <w:highlight w:val="yellow"/>
          <w:lang w:val="pt-PT"/>
        </w:rPr>
        <w:t>***TABELA***</w:t>
      </w:r>
    </w:p>
    <w:p w14:paraId="5EB9680C" w14:textId="77777777" w:rsidR="00194BF4" w:rsidRPr="00473145" w:rsidRDefault="00194BF4" w:rsidP="00194BF4">
      <w:pPr>
        <w:rPr>
          <w:lang w:val="pt-PT"/>
        </w:rPr>
      </w:pPr>
    </w:p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510"/>
      </w:tblGrid>
      <w:tr w:rsidR="00194BF4" w:rsidRPr="00D52FF8" w14:paraId="69B235EA" w14:textId="77777777" w:rsidTr="009B10D2">
        <w:tc>
          <w:tcPr>
            <w:tcW w:w="2552" w:type="dxa"/>
          </w:tcPr>
          <w:p w14:paraId="09D98FEB" w14:textId="77777777" w:rsidR="00194BF4" w:rsidRPr="00D52FF8" w:rsidRDefault="00194BF4" w:rsidP="009B10D2">
            <w:pPr>
              <w:rPr>
                <w:b/>
                <w:bCs/>
                <w:color w:val="FFFFFF" w:themeColor="background1"/>
              </w:rPr>
            </w:pPr>
            <w:r>
              <w:t>Tipo de fornecimento</w:t>
            </w:r>
          </w:p>
        </w:tc>
        <w:tc>
          <w:tcPr>
            <w:tcW w:w="6510" w:type="dxa"/>
          </w:tcPr>
          <w:p w14:paraId="7A72F200" w14:textId="77777777" w:rsidR="00194BF4" w:rsidRDefault="00194BF4" w:rsidP="009B10D2">
            <w:r>
              <w:t xml:space="preserve">Revendas/Industrialização </w:t>
            </w:r>
            <w:r w:rsidRPr="00014180">
              <w:rPr>
                <w:b/>
                <w:bCs/>
              </w:rPr>
              <w:t>via TAGNA</w:t>
            </w:r>
          </w:p>
          <w:p w14:paraId="26BADCB8" w14:textId="77777777" w:rsidR="00194BF4" w:rsidRPr="00D52FF8" w:rsidRDefault="00194BF4" w:rsidP="009B10D2">
            <w:pPr>
              <w:rPr>
                <w:b/>
                <w:bCs/>
                <w:color w:val="FFFFFF" w:themeColor="background1"/>
              </w:rPr>
            </w:pPr>
            <w:r>
              <w:t xml:space="preserve">Faturamento </w:t>
            </w:r>
            <w:r w:rsidRPr="00014180">
              <w:rPr>
                <w:b/>
                <w:bCs/>
              </w:rPr>
              <w:t>DIRETO AO CLIENTE</w:t>
            </w:r>
          </w:p>
        </w:tc>
      </w:tr>
    </w:tbl>
    <w:p w14:paraId="74CB3F40" w14:textId="77777777" w:rsidR="00194BF4" w:rsidRPr="0048199A" w:rsidRDefault="00194BF4" w:rsidP="00194BF4">
      <w:pPr>
        <w:pStyle w:val="Ttulo2"/>
      </w:pPr>
      <w:bookmarkStart w:id="28" w:name="_Toc224923320"/>
      <w:r w:rsidRPr="0048199A">
        <w:t>Fornecimentos – Serviços Terceiros</w:t>
      </w:r>
      <w:bookmarkEnd w:id="28"/>
    </w:p>
    <w:p w14:paraId="34467402" w14:textId="77777777" w:rsidR="00194BF4" w:rsidRDefault="00194BF4" w:rsidP="00194BF4">
      <w:pPr>
        <w:rPr>
          <w:lang w:val="pt-PT"/>
        </w:rPr>
      </w:pPr>
      <w:r w:rsidRPr="00115A98">
        <w:rPr>
          <w:highlight w:val="yellow"/>
          <w:lang w:val="pt-PT"/>
        </w:rPr>
        <w:t>***TABELA***</w:t>
      </w:r>
    </w:p>
    <w:p w14:paraId="0DDD5103" w14:textId="77777777" w:rsidR="00194BF4" w:rsidRPr="00473145" w:rsidRDefault="00194BF4" w:rsidP="00194BF4">
      <w:pPr>
        <w:rPr>
          <w:lang w:val="pt-PT"/>
        </w:rPr>
      </w:pPr>
    </w:p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510"/>
      </w:tblGrid>
      <w:tr w:rsidR="00194BF4" w:rsidRPr="00D52FF8" w14:paraId="67A9BFAE" w14:textId="77777777" w:rsidTr="009B10D2">
        <w:tc>
          <w:tcPr>
            <w:tcW w:w="2552" w:type="dxa"/>
          </w:tcPr>
          <w:p w14:paraId="7E79A339" w14:textId="77777777" w:rsidR="00194BF4" w:rsidRPr="00D52FF8" w:rsidRDefault="00194BF4" w:rsidP="009B10D2">
            <w:pPr>
              <w:rPr>
                <w:b/>
                <w:bCs/>
                <w:color w:val="FFFFFF" w:themeColor="background1"/>
              </w:rPr>
            </w:pPr>
            <w:r>
              <w:t>Tipo de fornecimento</w:t>
            </w:r>
          </w:p>
        </w:tc>
        <w:tc>
          <w:tcPr>
            <w:tcW w:w="6510" w:type="dxa"/>
          </w:tcPr>
          <w:p w14:paraId="1B77B852" w14:textId="77777777" w:rsidR="00194BF4" w:rsidRDefault="00194BF4" w:rsidP="009B10D2">
            <w:r>
              <w:t xml:space="preserve">Revendas/Industrialização </w:t>
            </w:r>
            <w:r w:rsidRPr="00014180">
              <w:rPr>
                <w:b/>
                <w:bCs/>
              </w:rPr>
              <w:t>via TAGNA</w:t>
            </w:r>
          </w:p>
          <w:p w14:paraId="5AE6E9F2" w14:textId="77777777" w:rsidR="00194BF4" w:rsidRPr="00D52FF8" w:rsidRDefault="00194BF4" w:rsidP="009B10D2">
            <w:pPr>
              <w:rPr>
                <w:b/>
                <w:bCs/>
                <w:color w:val="FFFFFF" w:themeColor="background1"/>
              </w:rPr>
            </w:pPr>
            <w:r>
              <w:t xml:space="preserve">Faturamento </w:t>
            </w:r>
            <w:r w:rsidRPr="00014180">
              <w:rPr>
                <w:b/>
                <w:bCs/>
              </w:rPr>
              <w:t>DIRETO AO CLIENTE</w:t>
            </w:r>
          </w:p>
        </w:tc>
      </w:tr>
    </w:tbl>
    <w:p w14:paraId="762B5D16" w14:textId="77777777" w:rsidR="0048199A" w:rsidRPr="0048199A" w:rsidRDefault="0048199A" w:rsidP="0048199A"/>
    <w:p w14:paraId="789EFDE3" w14:textId="77777777" w:rsidR="001F667A" w:rsidRPr="0048199A" w:rsidRDefault="001F667A" w:rsidP="001F667A">
      <w:pPr>
        <w:pStyle w:val="Ttulo1"/>
        <w:rPr>
          <w:lang w:val="pt-PT"/>
        </w:rPr>
      </w:pPr>
      <w:bookmarkStart w:id="29" w:name="_Toc224897183"/>
      <w:r w:rsidRPr="0048199A">
        <w:rPr>
          <w:lang w:val="pt-PT"/>
        </w:rPr>
        <w:lastRenderedPageBreak/>
        <w:t>FORMA DE PAGAMENTO</w:t>
      </w:r>
      <w:bookmarkEnd w:id="29"/>
    </w:p>
    <w:p w14:paraId="067EF90F" w14:textId="77777777" w:rsidR="001F667A" w:rsidRPr="0048199A" w:rsidRDefault="001F667A" w:rsidP="001F667A">
      <w:pPr>
        <w:pStyle w:val="Ttulo2"/>
        <w:rPr>
          <w:lang w:val="pt-BR"/>
        </w:rPr>
      </w:pPr>
      <w:bookmarkStart w:id="30" w:name="_Toc224897184"/>
      <w:r w:rsidRPr="0048199A">
        <w:rPr>
          <w:lang w:val="pt-BR"/>
        </w:rPr>
        <w:t>Serviços</w:t>
      </w:r>
      <w:bookmarkEnd w:id="30"/>
    </w:p>
    <w:p w14:paraId="50257736" w14:textId="77777777" w:rsidR="00F12393" w:rsidRPr="0048199A" w:rsidRDefault="00F12393" w:rsidP="00F12393">
      <w:bookmarkStart w:id="31" w:name="_Hlk2855962"/>
      <w:r w:rsidRPr="0048199A">
        <w:t>Finalizado o evento</w:t>
      </w:r>
      <w:r w:rsidR="00A955A8" w:rsidRPr="0048199A">
        <w:t xml:space="preserve"> da </w:t>
      </w:r>
      <w:r w:rsidR="00A955A8" w:rsidRPr="0048199A">
        <w:rPr>
          <w:highlight w:val="yellow"/>
        </w:rPr>
        <w:t>TABELA</w:t>
      </w:r>
      <w:r w:rsidRPr="0048199A">
        <w:t xml:space="preserve">, a TAGNA irá emitir nota fiscal referente aos valores previstos correspondentes as atividades executadas, que deverá ser paga pela </w:t>
      </w:r>
      <w:sdt>
        <w:sdtPr>
          <w:alias w:val="Empresa"/>
          <w:tag w:val=""/>
          <w:id w:val="-661163413"/>
          <w:placeholder>
            <w:docPart w:val="E693B1F635BC4C0C9256EA85DE757ED4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E9087E" w:rsidRPr="0048199A">
            <w:t>@EMPRESA</w:t>
          </w:r>
        </w:sdtContent>
      </w:sdt>
      <w:r w:rsidRPr="0048199A">
        <w:t xml:space="preserve"> em até 30 dias corridos após sua emissão.</w:t>
      </w:r>
    </w:p>
    <w:p w14:paraId="485B2663" w14:textId="77777777" w:rsidR="0048199A" w:rsidRPr="0048199A" w:rsidRDefault="0048199A" w:rsidP="00F12393"/>
    <w:p w14:paraId="6BDC80A6" w14:textId="77777777" w:rsidR="001F667A" w:rsidRPr="0048199A" w:rsidRDefault="00A955A8" w:rsidP="001F667A">
      <w:pPr>
        <w:pStyle w:val="Ttulo2"/>
      </w:pPr>
      <w:bookmarkStart w:id="32" w:name="_Toc224897185"/>
      <w:bookmarkEnd w:id="31"/>
      <w:r w:rsidRPr="0048199A">
        <w:t>Fornecimentos</w:t>
      </w:r>
      <w:r w:rsidR="00592063">
        <w:t xml:space="preserve"> via TAGNA</w:t>
      </w:r>
      <w:bookmarkEnd w:id="32"/>
    </w:p>
    <w:p w14:paraId="05405499" w14:textId="77777777" w:rsidR="0048199A" w:rsidRPr="0048199A" w:rsidRDefault="0048199A" w:rsidP="00F12393">
      <w:bookmarkStart w:id="33" w:name="_Hlk2855981"/>
      <w:r w:rsidRPr="0048199A">
        <w:t>Os fornecimentos apresentados pela TAGNA na proposta serão faturados conforme o seguinte cronograma:</w:t>
      </w:r>
    </w:p>
    <w:p w14:paraId="0FFA2177" w14:textId="77777777" w:rsidR="0048199A" w:rsidRPr="0048199A" w:rsidRDefault="0048199A" w:rsidP="0048199A">
      <w:pPr>
        <w:pStyle w:val="Tagna-Marcador1"/>
      </w:pPr>
      <w:r w:rsidRPr="0048199A">
        <w:t>Emissão de pedido ou contrato – 10%</w:t>
      </w:r>
    </w:p>
    <w:p w14:paraId="09E28855" w14:textId="77777777" w:rsidR="0048199A" w:rsidRPr="0048199A" w:rsidRDefault="0048199A" w:rsidP="0048199A">
      <w:pPr>
        <w:pStyle w:val="Tagna-Marcador1"/>
      </w:pPr>
      <w:r w:rsidRPr="0048199A">
        <w:t xml:space="preserve">Aprovação dos desenhos ou </w:t>
      </w:r>
      <w:r w:rsidR="00FE123F">
        <w:t xml:space="preserve">das </w:t>
      </w:r>
      <w:r w:rsidR="00FE123F" w:rsidRPr="0048199A">
        <w:t>lista</w:t>
      </w:r>
      <w:r w:rsidR="00FE123F">
        <w:t>s</w:t>
      </w:r>
      <w:r w:rsidRPr="0048199A">
        <w:t xml:space="preserve"> de compras – 40%</w:t>
      </w:r>
    </w:p>
    <w:p w14:paraId="5294DDE6" w14:textId="77777777" w:rsidR="0048199A" w:rsidRPr="0048199A" w:rsidRDefault="0048199A" w:rsidP="0048199A">
      <w:pPr>
        <w:pStyle w:val="Tagna-Marcador1"/>
      </w:pPr>
      <w:r w:rsidRPr="0048199A">
        <w:t>Entrega dos fornecimentos no cliente – 50%</w:t>
      </w:r>
    </w:p>
    <w:p w14:paraId="3411A329" w14:textId="77777777" w:rsidR="00F12393" w:rsidRPr="0048199A" w:rsidRDefault="00F12393" w:rsidP="00F12393">
      <w:r w:rsidRPr="0048199A">
        <w:t xml:space="preserve">Finalizado o evento, a TAGNA irá emitir nota fiscal referente aos valores previstos correspondentes as atividades executadas, que deverá ser paga pela </w:t>
      </w:r>
      <w:sdt>
        <w:sdtPr>
          <w:alias w:val="Empresa"/>
          <w:tag w:val=""/>
          <w:id w:val="565924416"/>
          <w:placeholder>
            <w:docPart w:val="C13622FB59DF43499035CE4A990535C0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E9087E" w:rsidRPr="0048199A">
            <w:t>@EMPRESA</w:t>
          </w:r>
        </w:sdtContent>
      </w:sdt>
      <w:r w:rsidRPr="0048199A">
        <w:t xml:space="preserve"> em até 30 dias corridos após sua emissão.</w:t>
      </w:r>
    </w:p>
    <w:p w14:paraId="23AD373C" w14:textId="77777777" w:rsidR="0048199A" w:rsidRDefault="0048199A" w:rsidP="00F12393">
      <w:pPr>
        <w:rPr>
          <w:lang w:val="pt-PT"/>
        </w:rPr>
      </w:pPr>
    </w:p>
    <w:p w14:paraId="472CBC62" w14:textId="77777777" w:rsidR="00592063" w:rsidRDefault="00592063" w:rsidP="00F72E74">
      <w:pPr>
        <w:pStyle w:val="Ttulo2"/>
      </w:pPr>
      <w:bookmarkStart w:id="34" w:name="_Toc224897186"/>
      <w:r>
        <w:t xml:space="preserve">Fornecimentos </w:t>
      </w:r>
      <w:r w:rsidR="00135A46">
        <w:t>Diretos ao Cliente</w:t>
      </w:r>
      <w:bookmarkEnd w:id="34"/>
    </w:p>
    <w:p w14:paraId="1A43CF4D" w14:textId="77777777" w:rsidR="00592063" w:rsidRDefault="00592063" w:rsidP="00592063">
      <w:r w:rsidRPr="00825F9A">
        <w:rPr>
          <w:highlight w:val="yellow"/>
        </w:rPr>
        <w:t xml:space="preserve">Os fornecimentos apresentados pela TAGNA na proposta serão faturados diretamente pelo fornecedor contra a </w:t>
      </w:r>
      <w:sdt>
        <w:sdtPr>
          <w:rPr>
            <w:highlight w:val="yellow"/>
          </w:rPr>
          <w:alias w:val="Empresa"/>
          <w:tag w:val=""/>
          <w:id w:val="-134723733"/>
          <w:placeholder>
            <w:docPart w:val="67B1C20FF5074E76BA084BF53883901E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>
            <w:rPr>
              <w:highlight w:val="yellow"/>
            </w:rPr>
            <w:t>@EMPRESA</w:t>
          </w:r>
        </w:sdtContent>
      </w:sdt>
      <w:r w:rsidRPr="00825F9A">
        <w:rPr>
          <w:highlight w:val="yellow"/>
        </w:rPr>
        <w:t>, sem intermediação da TAGNA</w:t>
      </w:r>
      <w:r w:rsidR="008A6494">
        <w:rPr>
          <w:highlight w:val="yellow"/>
        </w:rPr>
        <w:t xml:space="preserve">, sendo a TAGNA responsável pelo diligenciamento de compra perante </w:t>
      </w:r>
      <w:r w:rsidR="0091576E">
        <w:rPr>
          <w:highlight w:val="yellow"/>
        </w:rPr>
        <w:t>os</w:t>
      </w:r>
      <w:r w:rsidR="008A6494">
        <w:rPr>
          <w:highlight w:val="yellow"/>
        </w:rPr>
        <w:t xml:space="preserve"> fornecedores</w:t>
      </w:r>
      <w:r w:rsidRPr="00825F9A">
        <w:rPr>
          <w:highlight w:val="yellow"/>
        </w:rPr>
        <w:t>.</w:t>
      </w:r>
      <w:r w:rsidRPr="00CF4D3B">
        <w:rPr>
          <w:highlight w:val="yellow"/>
        </w:rPr>
        <w:t xml:space="preserve"> O preço ofertado na proposta está sem bitributação e/ou margem/markup por parte da TAGNA.</w:t>
      </w:r>
    </w:p>
    <w:p w14:paraId="36746C54" w14:textId="77777777" w:rsidR="00135A46" w:rsidRPr="008A6494" w:rsidRDefault="00135A46" w:rsidP="00135A46">
      <w:pPr>
        <w:rPr>
          <w:highlight w:val="yellow"/>
        </w:rPr>
      </w:pPr>
      <w:r>
        <w:t xml:space="preserve">A emissão do pedido de compras de </w:t>
      </w:r>
      <w:r w:rsidRPr="002F4B2D">
        <w:t xml:space="preserve">equipamentos só ocorrerá após a </w:t>
      </w:r>
      <w:r w:rsidRPr="002F4B2D">
        <w:rPr>
          <w:highlight w:val="yellow"/>
        </w:rPr>
        <w:t xml:space="preserve">emissão do </w:t>
      </w:r>
      <w:r w:rsidR="008A6494">
        <w:rPr>
          <w:highlight w:val="yellow"/>
        </w:rPr>
        <w:t xml:space="preserve">Parecer Técnica (PATEC), </w:t>
      </w:r>
      <w:r w:rsidRPr="002F4B2D">
        <w:rPr>
          <w:highlight w:val="yellow"/>
        </w:rPr>
        <w:t>ou documento equivalente aprovado</w:t>
      </w:r>
      <w:r w:rsidRPr="002F4B2D">
        <w:t xml:space="preserve"> por parte da </w:t>
      </w:r>
      <w:sdt>
        <w:sdtPr>
          <w:alias w:val="Empresa"/>
          <w:tag w:val=""/>
          <w:id w:val="140552340"/>
          <w:placeholder>
            <w:docPart w:val="01B05CBDCE6649C993FA8F96E9B4639B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>
            <w:t>@EMPRESA</w:t>
          </w:r>
        </w:sdtContent>
      </w:sdt>
      <w:r w:rsidRPr="002F4B2D">
        <w:t>.</w:t>
      </w:r>
    </w:p>
    <w:p w14:paraId="2B6CA490" w14:textId="77777777" w:rsidR="00592063" w:rsidRPr="00592063" w:rsidRDefault="00592063" w:rsidP="00592063">
      <w:pPr>
        <w:rPr>
          <w:lang w:val="pt-PT"/>
        </w:rPr>
      </w:pPr>
    </w:p>
    <w:p w14:paraId="01F1FE2F" w14:textId="77777777" w:rsidR="00F72E74" w:rsidRPr="0048199A" w:rsidRDefault="00F72E74" w:rsidP="00F72E74">
      <w:pPr>
        <w:pStyle w:val="Ttulo2"/>
      </w:pPr>
      <w:bookmarkStart w:id="35" w:name="_Toc224897187"/>
      <w:r>
        <w:t>Condiçoes de pagamento superiores a 30 dias</w:t>
      </w:r>
      <w:bookmarkEnd w:id="35"/>
    </w:p>
    <w:p w14:paraId="3BB10AB2" w14:textId="77777777" w:rsidR="00F72E74" w:rsidRDefault="00F72E74" w:rsidP="00F72E74">
      <w:r w:rsidRPr="00472654">
        <w:t>O</w:t>
      </w:r>
      <w:r>
        <w:t>s</w:t>
      </w:r>
      <w:r w:rsidRPr="00472654">
        <w:t xml:space="preserve"> prazo</w:t>
      </w:r>
      <w:r>
        <w:t>s de pagamento</w:t>
      </w:r>
      <w:r w:rsidRPr="00472654">
        <w:t xml:space="preserve"> previsto</w:t>
      </w:r>
      <w:r>
        <w:t>s</w:t>
      </w:r>
      <w:r w:rsidRPr="00472654">
        <w:t xml:space="preserve"> no</w:t>
      </w:r>
      <w:r>
        <w:t xml:space="preserve">s itens acima </w:t>
      </w:r>
      <w:r w:rsidRPr="00472654">
        <w:t>poder</w:t>
      </w:r>
      <w:r>
        <w:t>ão</w:t>
      </w:r>
      <w:r w:rsidRPr="00472654">
        <w:t xml:space="preserve"> ser</w:t>
      </w:r>
      <w:r>
        <w:t xml:space="preserve"> superiores à 30 dias,</w:t>
      </w:r>
      <w:r w:rsidRPr="00472654">
        <w:t xml:space="preserve"> acrescido de taxa financeira de 1,</w:t>
      </w:r>
      <w:r>
        <w:t>70</w:t>
      </w:r>
      <w:r w:rsidRPr="00472654">
        <w:t>% ao mês (a.m.).</w:t>
      </w:r>
    </w:p>
    <w:p w14:paraId="11F41C4C" w14:textId="77777777" w:rsidR="00F72E74" w:rsidRPr="00F72E74" w:rsidRDefault="00F72E74" w:rsidP="00F12393"/>
    <w:p w14:paraId="5CEE3A9E" w14:textId="77777777" w:rsidR="002C1F56" w:rsidRDefault="002C1F56" w:rsidP="00F12393">
      <w:pPr>
        <w:pStyle w:val="Ttulo1"/>
        <w:rPr>
          <w:lang w:val="pt-PT"/>
        </w:rPr>
      </w:pPr>
      <w:bookmarkStart w:id="36" w:name="_Toc224897188"/>
      <w:bookmarkEnd w:id="33"/>
      <w:r>
        <w:rPr>
          <w:lang w:val="pt-PT"/>
        </w:rPr>
        <w:lastRenderedPageBreak/>
        <w:t>DETALHAMENTO SOBRE IMPOSTOS</w:t>
      </w:r>
      <w:bookmarkEnd w:id="36"/>
    </w:p>
    <w:p w14:paraId="3A4BA347" w14:textId="77777777" w:rsidR="00E97E3E" w:rsidRDefault="00E97E3E" w:rsidP="00E97E3E">
      <w:pPr>
        <w:pStyle w:val="Ttulo3"/>
      </w:pPr>
      <w:bookmarkStart w:id="37" w:name="_Toc224897189"/>
      <w:bookmarkStart w:id="38" w:name="TIPO1"/>
      <w:r>
        <w:t>Objeto Contratual</w:t>
      </w:r>
      <w:bookmarkEnd w:id="37"/>
    </w:p>
    <w:p w14:paraId="02C3B982" w14:textId="77777777" w:rsidR="00E97E3E" w:rsidRPr="0048199A" w:rsidRDefault="00E97E3E" w:rsidP="00E97E3E">
      <w:r w:rsidRPr="0048199A">
        <w:t>i)</w:t>
      </w:r>
      <w:r w:rsidRPr="0048199A">
        <w:tab/>
        <w:t>Tipo 1: Somente projeto de engenharia;</w:t>
      </w:r>
    </w:p>
    <w:p w14:paraId="29B0541E" w14:textId="77777777" w:rsidR="00E97E3E" w:rsidRPr="0048199A" w:rsidRDefault="00E97E3E" w:rsidP="00E97E3E">
      <w:r w:rsidRPr="0048199A">
        <w:t>“O objeto do contrato é a prestação de serviços de engenharia de automação industrial elétrica, para elaboração dos projetos e desenhos técnicos de obras e instalações elétricas, conforme detalhado em Proposta Comercial e Especificações Técnicas anexos”</w:t>
      </w:r>
    </w:p>
    <w:p w14:paraId="6C97DCF6" w14:textId="77777777" w:rsidR="00E97E3E" w:rsidRPr="00EB46AD" w:rsidRDefault="00E97E3E" w:rsidP="00E97E3E"/>
    <w:p w14:paraId="1904C6F3" w14:textId="77777777" w:rsidR="00E97E3E" w:rsidRDefault="00E97E3E" w:rsidP="00F54E49">
      <w:pPr>
        <w:pStyle w:val="Ttulo4"/>
      </w:pPr>
      <w:bookmarkStart w:id="39" w:name="_Toc224897190"/>
      <w:r>
        <w:t>Alíquotas de Impostos e Retenções</w:t>
      </w:r>
      <w:bookmarkEnd w:id="39"/>
    </w:p>
    <w:p w14:paraId="67511C3C" w14:textId="77777777" w:rsidR="00E97E3E" w:rsidRPr="00EB46AD" w:rsidRDefault="00E97E3E" w:rsidP="00E97E3E">
      <w:pPr>
        <w:pStyle w:val="Ttulo4"/>
        <w:rPr>
          <w:lang w:val="pt-PT"/>
        </w:rPr>
      </w:pPr>
      <w:bookmarkStart w:id="40" w:name="_Toc224897191"/>
      <w:r>
        <w:rPr>
          <w:lang w:val="pt-PT"/>
        </w:rPr>
        <w:t>ISSQN</w:t>
      </w:r>
      <w:bookmarkEnd w:id="40"/>
    </w:p>
    <w:p w14:paraId="2DB52056" w14:textId="77777777" w:rsidR="00E97E3E" w:rsidRDefault="00E97E3E" w:rsidP="00E97E3E">
      <w:pPr>
        <w:rPr>
          <w:rFonts w:cs="Arial"/>
        </w:rPr>
      </w:pPr>
      <w:r w:rsidRPr="00F25A7A">
        <w:rPr>
          <w:rFonts w:cs="Arial"/>
          <w:b/>
          <w:bCs/>
        </w:rPr>
        <w:t>7.03</w:t>
      </w:r>
      <w:r w:rsidRPr="0048199A">
        <w:rPr>
          <w:rFonts w:cs="Arial"/>
        </w:rPr>
        <w:t xml:space="preserve"> – Elaboração de planos diretores, estudos de viabilidade, estudos organizacionais e outros, relacionados com obras e serviços de engenharia; elaboração de anteprojetos, projetos básicos e projetos executivos para trabalhos de engenharia.</w:t>
      </w:r>
    </w:p>
    <w:p w14:paraId="18A6445C" w14:textId="77777777" w:rsidR="00E97E3E" w:rsidRDefault="00E97E3E" w:rsidP="00E97E3E">
      <w:pPr>
        <w:rPr>
          <w:lang w:val="pt-PT"/>
        </w:rPr>
      </w:pPr>
      <w:r w:rsidRPr="004C7351">
        <w:rPr>
          <w:b/>
          <w:bCs/>
          <w:lang w:val="pt-PT"/>
        </w:rPr>
        <w:t>Aliquota Considerada:</w:t>
      </w:r>
      <w:r>
        <w:rPr>
          <w:lang w:val="pt-PT"/>
        </w:rPr>
        <w:t xml:space="preserve"> 2,50%</w:t>
      </w:r>
    </w:p>
    <w:p w14:paraId="3D992AFB" w14:textId="77777777" w:rsidR="00E97E3E" w:rsidRDefault="00E97E3E" w:rsidP="00E97E3E">
      <w:pPr>
        <w:rPr>
          <w:lang w:val="pt-PT"/>
        </w:rPr>
      </w:pPr>
      <w:r w:rsidRPr="004C7351">
        <w:rPr>
          <w:b/>
          <w:bCs/>
          <w:highlight w:val="yellow"/>
          <w:lang w:val="pt-PT"/>
        </w:rPr>
        <w:t>Local de Recolhimento</w:t>
      </w:r>
      <w:r w:rsidRPr="004C7351">
        <w:rPr>
          <w:highlight w:val="yellow"/>
          <w:lang w:val="pt-PT"/>
        </w:rPr>
        <w:t xml:space="preserve">: </w:t>
      </w:r>
      <w:r>
        <w:rPr>
          <w:highlight w:val="yellow"/>
          <w:lang w:val="pt-PT"/>
        </w:rPr>
        <w:t>Recolhido pela TAGNA no municipio do prestador</w:t>
      </w:r>
      <w:r w:rsidRPr="004C7351">
        <w:rPr>
          <w:highlight w:val="yellow"/>
          <w:lang w:val="pt-PT"/>
        </w:rPr>
        <w:t>.</w:t>
      </w:r>
    </w:p>
    <w:p w14:paraId="3812A372" w14:textId="77777777" w:rsidR="00E97E3E" w:rsidRPr="00A64015" w:rsidRDefault="00E97E3E" w:rsidP="00E97E3E">
      <w:pPr>
        <w:pStyle w:val="Ttulo4"/>
        <w:rPr>
          <w:lang w:val="pt-PT"/>
        </w:rPr>
      </w:pPr>
      <w:bookmarkStart w:id="41" w:name="_Toc224897192"/>
      <w:r>
        <w:rPr>
          <w:lang w:val="pt-PT"/>
        </w:rPr>
        <w:t>Impostos Federais</w:t>
      </w:r>
      <w:bookmarkEnd w:id="4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2183"/>
      </w:tblGrid>
      <w:tr w:rsidR="00E97E3E" w:rsidRPr="00F25A7A" w14:paraId="2EDC7C54" w14:textId="77777777" w:rsidTr="00050827">
        <w:trPr>
          <w:jc w:val="center"/>
        </w:trPr>
        <w:tc>
          <w:tcPr>
            <w:tcW w:w="1812" w:type="dxa"/>
          </w:tcPr>
          <w:p w14:paraId="3E151219" w14:textId="77777777" w:rsidR="00E97E3E" w:rsidRPr="00F25A7A" w:rsidRDefault="00E97E3E" w:rsidP="00050827">
            <w:pPr>
              <w:rPr>
                <w:b/>
                <w:bCs/>
                <w:lang w:val="pt-PT"/>
              </w:rPr>
            </w:pPr>
            <w:r w:rsidRPr="00F25A7A">
              <w:rPr>
                <w:b/>
                <w:bCs/>
                <w:lang w:val="pt-PT"/>
              </w:rPr>
              <w:t>IMPOSTO</w:t>
            </w:r>
          </w:p>
        </w:tc>
        <w:tc>
          <w:tcPr>
            <w:tcW w:w="1812" w:type="dxa"/>
          </w:tcPr>
          <w:p w14:paraId="49642013" w14:textId="77777777" w:rsidR="00E97E3E" w:rsidRPr="00436BCF" w:rsidRDefault="00E97E3E" w:rsidP="00050827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ALIQUOTA</w:t>
            </w:r>
          </w:p>
        </w:tc>
        <w:tc>
          <w:tcPr>
            <w:tcW w:w="2183" w:type="dxa"/>
          </w:tcPr>
          <w:p w14:paraId="212F4E53" w14:textId="77777777" w:rsidR="00E97E3E" w:rsidRPr="00436BCF" w:rsidRDefault="00E97E3E" w:rsidP="00050827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RETENÇÃO EM NF</w:t>
            </w:r>
          </w:p>
        </w:tc>
      </w:tr>
      <w:tr w:rsidR="00E97E3E" w:rsidRPr="00F25A7A" w14:paraId="2281AB6D" w14:textId="77777777" w:rsidTr="00050827">
        <w:trPr>
          <w:jc w:val="center"/>
        </w:trPr>
        <w:tc>
          <w:tcPr>
            <w:tcW w:w="1812" w:type="dxa"/>
          </w:tcPr>
          <w:p w14:paraId="5B9A6281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PIS</w:t>
            </w:r>
          </w:p>
        </w:tc>
        <w:tc>
          <w:tcPr>
            <w:tcW w:w="1812" w:type="dxa"/>
          </w:tcPr>
          <w:p w14:paraId="4CC1CD59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  <w:tc>
          <w:tcPr>
            <w:tcW w:w="2183" w:type="dxa"/>
          </w:tcPr>
          <w:p w14:paraId="41EFAB0B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</w:tr>
      <w:tr w:rsidR="00E97E3E" w:rsidRPr="00F25A7A" w14:paraId="225C6B67" w14:textId="77777777" w:rsidTr="00050827">
        <w:trPr>
          <w:jc w:val="center"/>
        </w:trPr>
        <w:tc>
          <w:tcPr>
            <w:tcW w:w="1812" w:type="dxa"/>
          </w:tcPr>
          <w:p w14:paraId="639A33AF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COFINS</w:t>
            </w:r>
          </w:p>
        </w:tc>
        <w:tc>
          <w:tcPr>
            <w:tcW w:w="1812" w:type="dxa"/>
          </w:tcPr>
          <w:p w14:paraId="2DBDBE88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  <w:tc>
          <w:tcPr>
            <w:tcW w:w="2183" w:type="dxa"/>
          </w:tcPr>
          <w:p w14:paraId="634327D8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</w:tr>
      <w:tr w:rsidR="00E97E3E" w:rsidRPr="00F25A7A" w14:paraId="1EF1070C" w14:textId="77777777" w:rsidTr="00050827">
        <w:trPr>
          <w:jc w:val="center"/>
        </w:trPr>
        <w:tc>
          <w:tcPr>
            <w:tcW w:w="1812" w:type="dxa"/>
          </w:tcPr>
          <w:p w14:paraId="4E911167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CSLL</w:t>
            </w:r>
          </w:p>
        </w:tc>
        <w:tc>
          <w:tcPr>
            <w:tcW w:w="1812" w:type="dxa"/>
          </w:tcPr>
          <w:p w14:paraId="2E558518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2,88%</w:t>
            </w:r>
          </w:p>
        </w:tc>
        <w:tc>
          <w:tcPr>
            <w:tcW w:w="2183" w:type="dxa"/>
          </w:tcPr>
          <w:p w14:paraId="21DFBA0B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1,00%</w:t>
            </w:r>
          </w:p>
        </w:tc>
      </w:tr>
      <w:tr w:rsidR="00E97E3E" w:rsidRPr="00F25A7A" w14:paraId="5C97D346" w14:textId="77777777" w:rsidTr="00050827">
        <w:trPr>
          <w:jc w:val="center"/>
        </w:trPr>
        <w:tc>
          <w:tcPr>
            <w:tcW w:w="1812" w:type="dxa"/>
          </w:tcPr>
          <w:p w14:paraId="1FA8230A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IR</w:t>
            </w:r>
          </w:p>
        </w:tc>
        <w:tc>
          <w:tcPr>
            <w:tcW w:w="1812" w:type="dxa"/>
          </w:tcPr>
          <w:p w14:paraId="1054FBA5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[VARIÁVEL]</w:t>
            </w:r>
          </w:p>
        </w:tc>
        <w:tc>
          <w:tcPr>
            <w:tcW w:w="2183" w:type="dxa"/>
          </w:tcPr>
          <w:p w14:paraId="2746A795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1,5</w:t>
            </w:r>
            <w:r>
              <w:rPr>
                <w:lang w:val="pt-PT"/>
              </w:rPr>
              <w:t>0</w:t>
            </w:r>
            <w:r w:rsidRPr="00F25A7A">
              <w:rPr>
                <w:lang w:val="pt-PT"/>
              </w:rPr>
              <w:t>%</w:t>
            </w:r>
          </w:p>
        </w:tc>
      </w:tr>
    </w:tbl>
    <w:p w14:paraId="4790FD98" w14:textId="77777777" w:rsidR="00E97E3E" w:rsidRPr="00E97E3E" w:rsidRDefault="00E97E3E" w:rsidP="00E97E3E">
      <w:pPr>
        <w:rPr>
          <w:lang w:val="pt-PT"/>
        </w:rPr>
      </w:pPr>
    </w:p>
    <w:p w14:paraId="205D8FE8" w14:textId="77777777" w:rsidR="002C1F56" w:rsidRDefault="002C1F56" w:rsidP="0000132C">
      <w:pPr>
        <w:pStyle w:val="Ttulo3"/>
      </w:pPr>
      <w:bookmarkStart w:id="42" w:name="_Toc224897193"/>
      <w:bookmarkStart w:id="43" w:name="TIPO2E3"/>
      <w:bookmarkEnd w:id="38"/>
      <w:r>
        <w:t>Objeto Contratual</w:t>
      </w:r>
      <w:bookmarkEnd w:id="42"/>
    </w:p>
    <w:p w14:paraId="40666909" w14:textId="77777777" w:rsidR="002C1F56" w:rsidRPr="0048199A" w:rsidRDefault="002C1F56" w:rsidP="002C1F56">
      <w:proofErr w:type="spellStart"/>
      <w:r w:rsidRPr="0048199A">
        <w:t>ii</w:t>
      </w:r>
      <w:proofErr w:type="spellEnd"/>
      <w:r w:rsidRPr="0048199A">
        <w:t>)</w:t>
      </w:r>
      <w:r w:rsidRPr="0048199A">
        <w:tab/>
        <w:t>Tipo 2: Projeto, execução e acompanhamento de obra de engenharia – com instalação e/ou manutenção elétricas;</w:t>
      </w:r>
    </w:p>
    <w:p w14:paraId="33D84920" w14:textId="77777777" w:rsidR="002C1F56" w:rsidRPr="0048199A" w:rsidRDefault="002C1F56" w:rsidP="002C1F56">
      <w:r w:rsidRPr="0048199A">
        <w:t xml:space="preserve">“Execução, por empreitada ou subempreitada, de obras de automação elétrica industrial, o que inclui a prestação de serviços de i) elaboração dos projetos e desenhos técnicos das obras de engenharia elétrica de automação a serem executadas; a </w:t>
      </w:r>
      <w:proofErr w:type="spellStart"/>
      <w:r w:rsidRPr="0048199A">
        <w:t>ii</w:t>
      </w:r>
      <w:proofErr w:type="spellEnd"/>
      <w:r w:rsidRPr="0048199A">
        <w:t xml:space="preserve">) execução de obras de automação industrial, tais como obras elétricas de baixa potência e outras obras semelhantes de eletroeletrônica, incluindo-se a adaptação física de planta industrial, e a execução in loco dos projetos de engenharia elaborados, e a instalação, montagem e integração de produtos, peças, e equipamentos e programação de sistemas de automação industrial; bem como o </w:t>
      </w:r>
      <w:proofErr w:type="spellStart"/>
      <w:r w:rsidRPr="0048199A">
        <w:t>iii</w:t>
      </w:r>
      <w:proofErr w:type="spellEnd"/>
      <w:r w:rsidRPr="0048199A">
        <w:t xml:space="preserve">) o acompanhamento da execução das obras, conforme detalhado em Proposta Comercial e Especificações Técnicas anexos, além dos seguintes serviços adicionalmente solicitados: </w:t>
      </w:r>
    </w:p>
    <w:p w14:paraId="0B7A15B6" w14:textId="77777777" w:rsidR="002C1F56" w:rsidRDefault="002C1F56" w:rsidP="002C1F56">
      <w:r w:rsidRPr="0048199A">
        <w:rPr>
          <w:highlight w:val="yellow"/>
        </w:rPr>
        <w:t>[PREENCHER, SE FOR O CASO]”</w:t>
      </w:r>
    </w:p>
    <w:p w14:paraId="659FACB9" w14:textId="77777777" w:rsidR="00F25A7A" w:rsidRPr="0048199A" w:rsidRDefault="00F25A7A" w:rsidP="00F25A7A">
      <w:proofErr w:type="spellStart"/>
      <w:r w:rsidRPr="0048199A">
        <w:t>iii</w:t>
      </w:r>
      <w:proofErr w:type="spellEnd"/>
      <w:r w:rsidRPr="0048199A">
        <w:t>)</w:t>
      </w:r>
      <w:r w:rsidRPr="0048199A">
        <w:tab/>
        <w:t>Tipo 3: Projeto e execução de obra de engenharia;</w:t>
      </w:r>
    </w:p>
    <w:p w14:paraId="39B22B98" w14:textId="77777777" w:rsidR="00F25A7A" w:rsidRPr="0048199A" w:rsidRDefault="00F25A7A" w:rsidP="002C1F56">
      <w:r w:rsidRPr="0048199A">
        <w:t xml:space="preserve">“O objeto do contrato é a prestação de serviços de engenharia elétrica de automação consultiva incluindo-se a prestação de serviços de i) elaboração dos projetos e desenhos técnicos das obras a serem executadas; a </w:t>
      </w:r>
      <w:proofErr w:type="spellStart"/>
      <w:r w:rsidRPr="0048199A">
        <w:t>ii</w:t>
      </w:r>
      <w:proofErr w:type="spellEnd"/>
      <w:r w:rsidRPr="0048199A">
        <w:t xml:space="preserve">) execução de obras elétricas de automação </w:t>
      </w:r>
      <w:r w:rsidRPr="0048199A">
        <w:lastRenderedPageBreak/>
        <w:t>industrial, tais como obras elétricas de baixa potência e outras obras semelhantes de eletroeletrônica, incluindo-se a execução in loco dos projetos de engenharia elaborados, instalação, montagem [se aplicável] e integração de produtos, peças, e equipamentos e programação/alimentação de sistemas elétricos de automação industrial, conforme detalhado em Proposta Comercial e Especificações Técnicas anexos;”</w:t>
      </w:r>
    </w:p>
    <w:p w14:paraId="033F3FC3" w14:textId="77777777" w:rsidR="002C1F56" w:rsidRPr="00EB46AD" w:rsidRDefault="002C1F56" w:rsidP="002C1F56"/>
    <w:p w14:paraId="2C7DD1A4" w14:textId="77777777" w:rsidR="002C1F56" w:rsidRDefault="0050565F" w:rsidP="00F54E49">
      <w:pPr>
        <w:pStyle w:val="Ttulo4"/>
      </w:pPr>
      <w:bookmarkStart w:id="44" w:name="_Toc224897194"/>
      <w:r>
        <w:t>Alíquotas</w:t>
      </w:r>
      <w:r w:rsidR="002C1F56">
        <w:t xml:space="preserve"> de Impostos e Retenções</w:t>
      </w:r>
      <w:bookmarkEnd w:id="44"/>
    </w:p>
    <w:p w14:paraId="71E04417" w14:textId="77777777" w:rsidR="002C1F56" w:rsidRPr="00EB46AD" w:rsidRDefault="002C1F56" w:rsidP="0000132C">
      <w:pPr>
        <w:pStyle w:val="Ttulo4"/>
        <w:rPr>
          <w:lang w:val="pt-PT"/>
        </w:rPr>
      </w:pPr>
      <w:bookmarkStart w:id="45" w:name="_Toc224897195"/>
      <w:r>
        <w:rPr>
          <w:lang w:val="pt-PT"/>
        </w:rPr>
        <w:t>ISSQN</w:t>
      </w:r>
      <w:bookmarkEnd w:id="45"/>
    </w:p>
    <w:p w14:paraId="43A10A16" w14:textId="77777777" w:rsidR="002C1F56" w:rsidRDefault="002C1F56" w:rsidP="002C1F56">
      <w:pPr>
        <w:rPr>
          <w:lang w:val="pt-PT"/>
        </w:rPr>
      </w:pPr>
      <w:r w:rsidRPr="00EB46AD">
        <w:rPr>
          <w:b/>
          <w:bCs/>
          <w:lang w:val="pt-PT"/>
        </w:rPr>
        <w:t>7.02</w:t>
      </w:r>
      <w:r w:rsidRPr="00EB46AD">
        <w:rPr>
          <w:lang w:val="pt-PT"/>
        </w:rPr>
        <w:t xml:space="preserve"> - </w:t>
      </w:r>
      <w:r>
        <w:rPr>
          <w:lang w:val="pt-PT"/>
        </w:rPr>
        <w:t>E</w:t>
      </w:r>
      <w:r w:rsidRPr="00EB46AD">
        <w:rPr>
          <w:lang w:val="pt-PT"/>
        </w:rPr>
        <w:t>xecucao, por administracao, empreitada ou subempreitada, de obras de construcao civil, hidraulica ou eletrica e de outras obras semelhantes, inclusive sondagem, perfuracao de pocos, escavacao, drenagem e irrigacao, terraplanagem, pavimentacao, concretagem e a instalacao e montagem de produtos, pecas e equipamentos (exceto o fornecimento de mercadorias produzidas pelo prestador de servicos fora do local da prestacao dos servicos, que fica sujeito ao icms).</w:t>
      </w:r>
      <w:r>
        <w:rPr>
          <w:lang w:val="pt-PT"/>
        </w:rPr>
        <w:t xml:space="preserve"> </w:t>
      </w:r>
      <w:r w:rsidRPr="00EB46AD">
        <w:rPr>
          <w:lang w:val="pt-PT"/>
        </w:rPr>
        <w:t>Serviços especializados para construção não especificados anteriormente</w:t>
      </w:r>
      <w:r>
        <w:rPr>
          <w:lang w:val="pt-PT"/>
        </w:rPr>
        <w:t>.</w:t>
      </w:r>
    </w:p>
    <w:p w14:paraId="140CBED8" w14:textId="77777777" w:rsidR="002C1F56" w:rsidRDefault="002C1F56" w:rsidP="002C1F56">
      <w:pPr>
        <w:rPr>
          <w:lang w:val="pt-PT"/>
        </w:rPr>
      </w:pPr>
      <w:r w:rsidRPr="004C7351">
        <w:rPr>
          <w:b/>
          <w:bCs/>
          <w:lang w:val="pt-PT"/>
        </w:rPr>
        <w:t>Aliquota Considerada:</w:t>
      </w:r>
      <w:r>
        <w:rPr>
          <w:lang w:val="pt-PT"/>
        </w:rPr>
        <w:t xml:space="preserve"> [DEPENDE DO MUNICIPIO DE PRESTAÇÃO DE SERVIÇO]</w:t>
      </w:r>
    </w:p>
    <w:p w14:paraId="48021792" w14:textId="77777777" w:rsidR="00436BCF" w:rsidRDefault="002C1F56" w:rsidP="002C1F56">
      <w:pPr>
        <w:rPr>
          <w:lang w:val="pt-PT"/>
        </w:rPr>
      </w:pPr>
      <w:r w:rsidRPr="004C7351">
        <w:rPr>
          <w:b/>
          <w:bCs/>
          <w:highlight w:val="yellow"/>
          <w:lang w:val="pt-PT"/>
        </w:rPr>
        <w:t>Local de Recolhimento</w:t>
      </w:r>
      <w:r w:rsidRPr="004C7351">
        <w:rPr>
          <w:highlight w:val="yellow"/>
          <w:lang w:val="pt-PT"/>
        </w:rPr>
        <w:t>: Retido em NF pelo cliente.</w:t>
      </w:r>
    </w:p>
    <w:p w14:paraId="134F113C" w14:textId="77777777" w:rsidR="002C1F56" w:rsidRDefault="002C1F56" w:rsidP="0000132C">
      <w:pPr>
        <w:pStyle w:val="Ttulo4"/>
        <w:rPr>
          <w:lang w:val="pt-PT"/>
        </w:rPr>
      </w:pPr>
      <w:bookmarkStart w:id="46" w:name="_Toc224897196"/>
      <w:r>
        <w:rPr>
          <w:lang w:val="pt-PT"/>
        </w:rPr>
        <w:t>Impostos Federais</w:t>
      </w:r>
      <w:bookmarkEnd w:id="4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2183"/>
      </w:tblGrid>
      <w:tr w:rsidR="00F25A7A" w:rsidRPr="00F25A7A" w14:paraId="5F5E8983" w14:textId="77777777" w:rsidTr="00436BCF">
        <w:trPr>
          <w:jc w:val="center"/>
        </w:trPr>
        <w:tc>
          <w:tcPr>
            <w:tcW w:w="1812" w:type="dxa"/>
          </w:tcPr>
          <w:p w14:paraId="5B54F26D" w14:textId="77777777" w:rsidR="00F25A7A" w:rsidRPr="00F25A7A" w:rsidRDefault="00436BCF" w:rsidP="00011F5C">
            <w:pPr>
              <w:rPr>
                <w:b/>
                <w:bCs/>
                <w:lang w:val="pt-PT"/>
              </w:rPr>
            </w:pPr>
            <w:r w:rsidRPr="00F25A7A">
              <w:rPr>
                <w:b/>
                <w:bCs/>
                <w:lang w:val="pt-PT"/>
              </w:rPr>
              <w:t>IMPOSTO</w:t>
            </w:r>
          </w:p>
        </w:tc>
        <w:tc>
          <w:tcPr>
            <w:tcW w:w="1812" w:type="dxa"/>
          </w:tcPr>
          <w:p w14:paraId="64E53250" w14:textId="77777777" w:rsidR="00F25A7A" w:rsidRPr="00436BCF" w:rsidRDefault="00436BCF" w:rsidP="00011F5C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ALIQUOTA</w:t>
            </w:r>
          </w:p>
        </w:tc>
        <w:tc>
          <w:tcPr>
            <w:tcW w:w="2183" w:type="dxa"/>
          </w:tcPr>
          <w:p w14:paraId="47C8046C" w14:textId="77777777" w:rsidR="00F25A7A" w:rsidRPr="00436BCF" w:rsidRDefault="00436BCF" w:rsidP="00011F5C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RETENÇÃO EM NF</w:t>
            </w:r>
          </w:p>
        </w:tc>
      </w:tr>
      <w:tr w:rsidR="00F25A7A" w:rsidRPr="00F25A7A" w14:paraId="40F6B777" w14:textId="77777777" w:rsidTr="00436BCF">
        <w:trPr>
          <w:jc w:val="center"/>
        </w:trPr>
        <w:tc>
          <w:tcPr>
            <w:tcW w:w="1812" w:type="dxa"/>
          </w:tcPr>
          <w:p w14:paraId="48CE3E1B" w14:textId="77777777" w:rsidR="00F25A7A" w:rsidRPr="00F25A7A" w:rsidRDefault="00F25A7A" w:rsidP="00011F5C">
            <w:pPr>
              <w:rPr>
                <w:lang w:val="pt-PT"/>
              </w:rPr>
            </w:pPr>
            <w:r w:rsidRPr="00F25A7A">
              <w:rPr>
                <w:lang w:val="pt-PT"/>
              </w:rPr>
              <w:t>PIS</w:t>
            </w:r>
          </w:p>
        </w:tc>
        <w:tc>
          <w:tcPr>
            <w:tcW w:w="1812" w:type="dxa"/>
          </w:tcPr>
          <w:p w14:paraId="2B3171A5" w14:textId="77777777" w:rsidR="00F25A7A" w:rsidRPr="00F25A7A" w:rsidRDefault="00F25A7A" w:rsidP="00011F5C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  <w:tc>
          <w:tcPr>
            <w:tcW w:w="2183" w:type="dxa"/>
          </w:tcPr>
          <w:p w14:paraId="22E186A2" w14:textId="77777777" w:rsidR="00F25A7A" w:rsidRPr="00F25A7A" w:rsidRDefault="00F25A7A" w:rsidP="00011F5C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</w:tr>
      <w:tr w:rsidR="00F25A7A" w:rsidRPr="00F25A7A" w14:paraId="36D777D0" w14:textId="77777777" w:rsidTr="00436BCF">
        <w:trPr>
          <w:jc w:val="center"/>
        </w:trPr>
        <w:tc>
          <w:tcPr>
            <w:tcW w:w="1812" w:type="dxa"/>
          </w:tcPr>
          <w:p w14:paraId="53E91610" w14:textId="77777777" w:rsidR="00F25A7A" w:rsidRPr="00F25A7A" w:rsidRDefault="00F25A7A" w:rsidP="00011F5C">
            <w:pPr>
              <w:rPr>
                <w:lang w:val="pt-PT"/>
              </w:rPr>
            </w:pPr>
            <w:r w:rsidRPr="00F25A7A">
              <w:rPr>
                <w:lang w:val="pt-PT"/>
              </w:rPr>
              <w:t>COFINS</w:t>
            </w:r>
          </w:p>
        </w:tc>
        <w:tc>
          <w:tcPr>
            <w:tcW w:w="1812" w:type="dxa"/>
          </w:tcPr>
          <w:p w14:paraId="300048BE" w14:textId="77777777" w:rsidR="00F25A7A" w:rsidRPr="00F25A7A" w:rsidRDefault="00F25A7A" w:rsidP="00011F5C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  <w:tc>
          <w:tcPr>
            <w:tcW w:w="2183" w:type="dxa"/>
          </w:tcPr>
          <w:p w14:paraId="15F36E34" w14:textId="77777777" w:rsidR="00F25A7A" w:rsidRPr="00F25A7A" w:rsidRDefault="00F25A7A" w:rsidP="00011F5C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</w:tr>
      <w:tr w:rsidR="00F25A7A" w:rsidRPr="00F25A7A" w14:paraId="51B2EB7E" w14:textId="77777777" w:rsidTr="00436BCF">
        <w:trPr>
          <w:jc w:val="center"/>
        </w:trPr>
        <w:tc>
          <w:tcPr>
            <w:tcW w:w="1812" w:type="dxa"/>
          </w:tcPr>
          <w:p w14:paraId="031C45E0" w14:textId="77777777" w:rsidR="00F25A7A" w:rsidRPr="00F25A7A" w:rsidRDefault="00F25A7A" w:rsidP="00011F5C">
            <w:pPr>
              <w:rPr>
                <w:lang w:val="pt-PT"/>
              </w:rPr>
            </w:pPr>
            <w:r w:rsidRPr="00F25A7A">
              <w:rPr>
                <w:lang w:val="pt-PT"/>
              </w:rPr>
              <w:t>CSLL</w:t>
            </w:r>
          </w:p>
        </w:tc>
        <w:tc>
          <w:tcPr>
            <w:tcW w:w="1812" w:type="dxa"/>
          </w:tcPr>
          <w:p w14:paraId="6EB157A6" w14:textId="77777777" w:rsidR="00F25A7A" w:rsidRPr="00F25A7A" w:rsidRDefault="00F25A7A" w:rsidP="00011F5C">
            <w:pPr>
              <w:rPr>
                <w:lang w:val="pt-PT"/>
              </w:rPr>
            </w:pPr>
            <w:r w:rsidRPr="00F25A7A">
              <w:rPr>
                <w:lang w:val="pt-PT"/>
              </w:rPr>
              <w:t>2,88%</w:t>
            </w:r>
          </w:p>
        </w:tc>
        <w:tc>
          <w:tcPr>
            <w:tcW w:w="2183" w:type="dxa"/>
          </w:tcPr>
          <w:p w14:paraId="247C5AC5" w14:textId="77777777" w:rsidR="00F25A7A" w:rsidRPr="00F25A7A" w:rsidRDefault="00F25A7A" w:rsidP="00011F5C">
            <w:pPr>
              <w:rPr>
                <w:lang w:val="pt-PT"/>
              </w:rPr>
            </w:pPr>
            <w:r w:rsidRPr="00F25A7A">
              <w:rPr>
                <w:lang w:val="pt-PT"/>
              </w:rPr>
              <w:t>1,00%</w:t>
            </w:r>
          </w:p>
        </w:tc>
      </w:tr>
      <w:tr w:rsidR="00F25A7A" w:rsidRPr="00F25A7A" w14:paraId="669CABE4" w14:textId="77777777" w:rsidTr="00436BCF">
        <w:trPr>
          <w:jc w:val="center"/>
        </w:trPr>
        <w:tc>
          <w:tcPr>
            <w:tcW w:w="1812" w:type="dxa"/>
          </w:tcPr>
          <w:p w14:paraId="580115E4" w14:textId="77777777" w:rsidR="00F25A7A" w:rsidRPr="00F25A7A" w:rsidRDefault="00F25A7A" w:rsidP="00011F5C">
            <w:pPr>
              <w:rPr>
                <w:lang w:val="pt-PT"/>
              </w:rPr>
            </w:pPr>
            <w:r w:rsidRPr="00F25A7A">
              <w:rPr>
                <w:lang w:val="pt-PT"/>
              </w:rPr>
              <w:t>IR</w:t>
            </w:r>
          </w:p>
        </w:tc>
        <w:tc>
          <w:tcPr>
            <w:tcW w:w="1812" w:type="dxa"/>
          </w:tcPr>
          <w:p w14:paraId="3CB1B2DB" w14:textId="77777777" w:rsidR="00F25A7A" w:rsidRPr="00F25A7A" w:rsidRDefault="00F25A7A" w:rsidP="00011F5C">
            <w:pPr>
              <w:rPr>
                <w:lang w:val="pt-PT"/>
              </w:rPr>
            </w:pPr>
            <w:r w:rsidRPr="00F25A7A">
              <w:rPr>
                <w:lang w:val="pt-PT"/>
              </w:rPr>
              <w:t>[VARIÁVEL]</w:t>
            </w:r>
          </w:p>
        </w:tc>
        <w:tc>
          <w:tcPr>
            <w:tcW w:w="2183" w:type="dxa"/>
          </w:tcPr>
          <w:p w14:paraId="08274C09" w14:textId="77777777" w:rsidR="00F25A7A" w:rsidRPr="00F25A7A" w:rsidRDefault="00F25A7A" w:rsidP="00011F5C">
            <w:pPr>
              <w:rPr>
                <w:lang w:val="pt-PT"/>
              </w:rPr>
            </w:pPr>
            <w:r w:rsidRPr="00F25A7A">
              <w:rPr>
                <w:lang w:val="pt-PT"/>
              </w:rPr>
              <w:t>1,5</w:t>
            </w:r>
            <w:r w:rsidR="00AC607E">
              <w:rPr>
                <w:lang w:val="pt-PT"/>
              </w:rPr>
              <w:t>0</w:t>
            </w:r>
            <w:r w:rsidRPr="00F25A7A">
              <w:rPr>
                <w:lang w:val="pt-PT"/>
              </w:rPr>
              <w:t>%</w:t>
            </w:r>
          </w:p>
        </w:tc>
      </w:tr>
    </w:tbl>
    <w:p w14:paraId="237B33A1" w14:textId="77777777" w:rsidR="00E97E3E" w:rsidRDefault="00E97E3E" w:rsidP="00E97E3E">
      <w:pPr>
        <w:pStyle w:val="Ttulo3"/>
      </w:pPr>
      <w:bookmarkStart w:id="47" w:name="_Toc224897197"/>
      <w:bookmarkStart w:id="48" w:name="TIPO4"/>
      <w:bookmarkEnd w:id="43"/>
      <w:r>
        <w:t>Objeto Contratual</w:t>
      </w:r>
      <w:bookmarkEnd w:id="47"/>
    </w:p>
    <w:p w14:paraId="48786D3F" w14:textId="77777777" w:rsidR="00E97E3E" w:rsidRPr="0048199A" w:rsidRDefault="00E97E3E" w:rsidP="00E97E3E">
      <w:proofErr w:type="spellStart"/>
      <w:r w:rsidRPr="0048199A">
        <w:t>iv</w:t>
      </w:r>
      <w:proofErr w:type="spellEnd"/>
      <w:r w:rsidRPr="0048199A">
        <w:t>)</w:t>
      </w:r>
      <w:r w:rsidRPr="0048199A">
        <w:tab/>
        <w:t>Tipo 4: Somente Cessão de mão-de-obra;</w:t>
      </w:r>
    </w:p>
    <w:p w14:paraId="4F03E7D9" w14:textId="77777777" w:rsidR="00E97E3E" w:rsidRPr="0048199A" w:rsidRDefault="00E97E3E" w:rsidP="00E97E3E">
      <w:r w:rsidRPr="0048199A">
        <w:t xml:space="preserve">“O objeto do contrato é o fornecimento de mão-de-obra, em caráter temporário, por prazo indeterminado/pelo prazo de </w:t>
      </w:r>
      <w:r w:rsidRPr="009C0DD3">
        <w:rPr>
          <w:highlight w:val="yellow"/>
        </w:rPr>
        <w:t>XXX</w:t>
      </w:r>
      <w:r w:rsidRPr="0048199A">
        <w:t xml:space="preserve"> dias/horas/meses, inclusive de empregados ou trabalhadores, avulsos ou temporários, empregados da TAGNA e cedidos à CONTRATANTE, conforme detalhado em Proposta Comercial e Especificações Técnicas anexos;” </w:t>
      </w:r>
    </w:p>
    <w:p w14:paraId="63E24121" w14:textId="77777777" w:rsidR="00E97E3E" w:rsidRPr="00EB46AD" w:rsidRDefault="00E97E3E" w:rsidP="00E97E3E"/>
    <w:p w14:paraId="79E96BE5" w14:textId="77777777" w:rsidR="00E97E3E" w:rsidRDefault="00E97E3E" w:rsidP="00F54E49">
      <w:pPr>
        <w:pStyle w:val="Ttulo4"/>
      </w:pPr>
      <w:bookmarkStart w:id="49" w:name="_Toc224897198"/>
      <w:r>
        <w:t>Alíquotas de Impostos e Retenções</w:t>
      </w:r>
      <w:bookmarkEnd w:id="49"/>
    </w:p>
    <w:p w14:paraId="0ADD3964" w14:textId="77777777" w:rsidR="00E97E3E" w:rsidRPr="00EB46AD" w:rsidRDefault="00E97E3E" w:rsidP="00E97E3E">
      <w:pPr>
        <w:pStyle w:val="Ttulo4"/>
        <w:rPr>
          <w:lang w:val="pt-PT"/>
        </w:rPr>
      </w:pPr>
      <w:bookmarkStart w:id="50" w:name="_Toc224897199"/>
      <w:r>
        <w:rPr>
          <w:lang w:val="pt-PT"/>
        </w:rPr>
        <w:t>ISSQN</w:t>
      </w:r>
      <w:bookmarkEnd w:id="50"/>
    </w:p>
    <w:p w14:paraId="63EF54EB" w14:textId="77777777" w:rsidR="00E97E3E" w:rsidRPr="00AC607E" w:rsidRDefault="00E97E3E" w:rsidP="00E97E3E">
      <w:pPr>
        <w:rPr>
          <w:lang w:val="pt-PT"/>
        </w:rPr>
      </w:pPr>
      <w:r w:rsidRPr="00AC607E">
        <w:rPr>
          <w:rFonts w:cs="Arial"/>
          <w:b/>
          <w:bCs/>
        </w:rPr>
        <w:t>17.05</w:t>
      </w:r>
      <w:r w:rsidRPr="0048199A">
        <w:rPr>
          <w:rFonts w:cs="Arial"/>
        </w:rPr>
        <w:t xml:space="preserve"> – Fornecimento de mão-de-obra, mesmo em caráter temporário, inclusive de empregados ou trabalhadores, avulsos ou temporários, contratados pelo prestador de serviço.</w:t>
      </w:r>
      <w:r w:rsidRPr="00AC607E">
        <w:rPr>
          <w:b/>
          <w:bCs/>
          <w:lang w:val="pt-PT"/>
        </w:rPr>
        <w:t xml:space="preserve"> </w:t>
      </w:r>
      <w:r w:rsidRPr="004C7351">
        <w:rPr>
          <w:b/>
          <w:bCs/>
          <w:lang w:val="pt-PT"/>
        </w:rPr>
        <w:t>Aliquota Considerada:</w:t>
      </w:r>
      <w:r>
        <w:rPr>
          <w:lang w:val="pt-PT"/>
        </w:rPr>
        <w:t xml:space="preserve"> [DEPENDE DO MUNICIPIO DE PRESTAÇÃO DE SERVIÇO]</w:t>
      </w:r>
    </w:p>
    <w:p w14:paraId="6F999FEC" w14:textId="77777777" w:rsidR="00E97E3E" w:rsidRDefault="00E97E3E" w:rsidP="00E97E3E">
      <w:pPr>
        <w:rPr>
          <w:lang w:val="pt-PT"/>
        </w:rPr>
      </w:pPr>
      <w:r w:rsidRPr="004C7351">
        <w:rPr>
          <w:b/>
          <w:bCs/>
          <w:highlight w:val="yellow"/>
          <w:lang w:val="pt-PT"/>
        </w:rPr>
        <w:t>Local de Recolhimento</w:t>
      </w:r>
      <w:r w:rsidRPr="004C7351">
        <w:rPr>
          <w:highlight w:val="yellow"/>
          <w:lang w:val="pt-PT"/>
        </w:rPr>
        <w:t>: Retido em NF pelo cliente.</w:t>
      </w:r>
    </w:p>
    <w:p w14:paraId="739917CB" w14:textId="77777777" w:rsidR="00E97E3E" w:rsidRPr="00A64015" w:rsidRDefault="00E97E3E" w:rsidP="00E97E3E">
      <w:pPr>
        <w:pStyle w:val="Ttulo4"/>
        <w:rPr>
          <w:lang w:val="pt-PT"/>
        </w:rPr>
      </w:pPr>
      <w:bookmarkStart w:id="51" w:name="_Toc224897200"/>
      <w:r>
        <w:rPr>
          <w:lang w:val="pt-PT"/>
        </w:rPr>
        <w:lastRenderedPageBreak/>
        <w:t>Impostos Federais</w:t>
      </w:r>
      <w:bookmarkEnd w:id="5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2183"/>
      </w:tblGrid>
      <w:tr w:rsidR="00E97E3E" w:rsidRPr="00F25A7A" w14:paraId="7B84D9B5" w14:textId="77777777" w:rsidTr="00050827">
        <w:trPr>
          <w:jc w:val="center"/>
        </w:trPr>
        <w:tc>
          <w:tcPr>
            <w:tcW w:w="1812" w:type="dxa"/>
          </w:tcPr>
          <w:p w14:paraId="5332B8B6" w14:textId="77777777" w:rsidR="00E97E3E" w:rsidRPr="00F25A7A" w:rsidRDefault="00E97E3E" w:rsidP="00050827">
            <w:pPr>
              <w:rPr>
                <w:b/>
                <w:bCs/>
                <w:lang w:val="pt-PT"/>
              </w:rPr>
            </w:pPr>
            <w:r w:rsidRPr="00F25A7A">
              <w:rPr>
                <w:b/>
                <w:bCs/>
                <w:lang w:val="pt-PT"/>
              </w:rPr>
              <w:t>IMPOSTO</w:t>
            </w:r>
          </w:p>
        </w:tc>
        <w:tc>
          <w:tcPr>
            <w:tcW w:w="1812" w:type="dxa"/>
          </w:tcPr>
          <w:p w14:paraId="5BE50298" w14:textId="77777777" w:rsidR="00E97E3E" w:rsidRPr="00436BCF" w:rsidRDefault="00E97E3E" w:rsidP="00050827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ALIQUOTA</w:t>
            </w:r>
          </w:p>
        </w:tc>
        <w:tc>
          <w:tcPr>
            <w:tcW w:w="2183" w:type="dxa"/>
          </w:tcPr>
          <w:p w14:paraId="7BA1714F" w14:textId="77777777" w:rsidR="00E97E3E" w:rsidRPr="00436BCF" w:rsidRDefault="00E97E3E" w:rsidP="00050827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RETENÇÃO EM NF</w:t>
            </w:r>
          </w:p>
        </w:tc>
      </w:tr>
      <w:tr w:rsidR="00E97E3E" w:rsidRPr="00F25A7A" w14:paraId="74049F32" w14:textId="77777777" w:rsidTr="00050827">
        <w:trPr>
          <w:jc w:val="center"/>
        </w:trPr>
        <w:tc>
          <w:tcPr>
            <w:tcW w:w="1812" w:type="dxa"/>
          </w:tcPr>
          <w:p w14:paraId="32A0F841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PIS</w:t>
            </w:r>
          </w:p>
        </w:tc>
        <w:tc>
          <w:tcPr>
            <w:tcW w:w="1812" w:type="dxa"/>
          </w:tcPr>
          <w:p w14:paraId="6460A70F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  <w:tc>
          <w:tcPr>
            <w:tcW w:w="2183" w:type="dxa"/>
          </w:tcPr>
          <w:p w14:paraId="6AF5D54B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</w:tr>
      <w:tr w:rsidR="00E97E3E" w:rsidRPr="00F25A7A" w14:paraId="3797F33D" w14:textId="77777777" w:rsidTr="00050827">
        <w:trPr>
          <w:jc w:val="center"/>
        </w:trPr>
        <w:tc>
          <w:tcPr>
            <w:tcW w:w="1812" w:type="dxa"/>
          </w:tcPr>
          <w:p w14:paraId="705C323A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COFINS</w:t>
            </w:r>
          </w:p>
        </w:tc>
        <w:tc>
          <w:tcPr>
            <w:tcW w:w="1812" w:type="dxa"/>
          </w:tcPr>
          <w:p w14:paraId="1BFFDF06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  <w:tc>
          <w:tcPr>
            <w:tcW w:w="2183" w:type="dxa"/>
          </w:tcPr>
          <w:p w14:paraId="421B97B6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</w:tr>
      <w:tr w:rsidR="00E97E3E" w:rsidRPr="00F25A7A" w14:paraId="4FCA1CB6" w14:textId="77777777" w:rsidTr="00050827">
        <w:trPr>
          <w:jc w:val="center"/>
        </w:trPr>
        <w:tc>
          <w:tcPr>
            <w:tcW w:w="1812" w:type="dxa"/>
          </w:tcPr>
          <w:p w14:paraId="5B5B47FF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CSLL</w:t>
            </w:r>
          </w:p>
        </w:tc>
        <w:tc>
          <w:tcPr>
            <w:tcW w:w="1812" w:type="dxa"/>
          </w:tcPr>
          <w:p w14:paraId="57E5DD7F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2,88%</w:t>
            </w:r>
          </w:p>
        </w:tc>
        <w:tc>
          <w:tcPr>
            <w:tcW w:w="2183" w:type="dxa"/>
          </w:tcPr>
          <w:p w14:paraId="286F4581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1,00%</w:t>
            </w:r>
          </w:p>
        </w:tc>
      </w:tr>
      <w:tr w:rsidR="00E97E3E" w:rsidRPr="00F25A7A" w14:paraId="3D2ADB55" w14:textId="77777777" w:rsidTr="00050827">
        <w:trPr>
          <w:jc w:val="center"/>
        </w:trPr>
        <w:tc>
          <w:tcPr>
            <w:tcW w:w="1812" w:type="dxa"/>
          </w:tcPr>
          <w:p w14:paraId="17BC4A76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IR</w:t>
            </w:r>
          </w:p>
        </w:tc>
        <w:tc>
          <w:tcPr>
            <w:tcW w:w="1812" w:type="dxa"/>
          </w:tcPr>
          <w:p w14:paraId="2D814A44" w14:textId="77777777" w:rsidR="00E97E3E" w:rsidRPr="00F25A7A" w:rsidRDefault="00E97E3E" w:rsidP="00050827">
            <w:pPr>
              <w:rPr>
                <w:lang w:val="pt-PT"/>
              </w:rPr>
            </w:pPr>
            <w:r w:rsidRPr="004F6F6E">
              <w:rPr>
                <w:highlight w:val="yellow"/>
                <w:lang w:val="pt-PT"/>
              </w:rPr>
              <w:t>[VARIÁVEL]</w:t>
            </w:r>
          </w:p>
        </w:tc>
        <w:tc>
          <w:tcPr>
            <w:tcW w:w="2183" w:type="dxa"/>
          </w:tcPr>
          <w:p w14:paraId="540ACB6C" w14:textId="77777777" w:rsidR="00E97E3E" w:rsidRPr="00F25A7A" w:rsidRDefault="00E97E3E" w:rsidP="00050827">
            <w:pPr>
              <w:rPr>
                <w:lang w:val="pt-PT"/>
              </w:rPr>
            </w:pPr>
            <w:r w:rsidRPr="00F25A7A">
              <w:rPr>
                <w:lang w:val="pt-PT"/>
              </w:rPr>
              <w:t>1,</w:t>
            </w:r>
            <w:r>
              <w:rPr>
                <w:lang w:val="pt-PT"/>
              </w:rPr>
              <w:t>00</w:t>
            </w:r>
            <w:r w:rsidRPr="00F25A7A">
              <w:rPr>
                <w:lang w:val="pt-PT"/>
              </w:rPr>
              <w:t>%</w:t>
            </w:r>
          </w:p>
        </w:tc>
      </w:tr>
    </w:tbl>
    <w:p w14:paraId="302D1157" w14:textId="77777777" w:rsidR="000F69A1" w:rsidRDefault="000F69A1" w:rsidP="000F69A1">
      <w:pPr>
        <w:pStyle w:val="Ttulo3"/>
      </w:pPr>
      <w:bookmarkStart w:id="52" w:name="_Toc224897201"/>
      <w:bookmarkStart w:id="53" w:name="TIPO5"/>
      <w:bookmarkEnd w:id="48"/>
      <w:r>
        <w:t>Objeto Contratual</w:t>
      </w:r>
      <w:bookmarkEnd w:id="52"/>
    </w:p>
    <w:p w14:paraId="4BFEF8B1" w14:textId="77777777" w:rsidR="000F69A1" w:rsidRPr="0048199A" w:rsidRDefault="000F69A1" w:rsidP="000F69A1">
      <w:r w:rsidRPr="0048199A">
        <w:t>v)</w:t>
      </w:r>
      <w:r w:rsidRPr="0048199A">
        <w:tab/>
        <w:t>Tipo 5: Somente acompanhamento e fiscalização de obra de engenharia;</w:t>
      </w:r>
    </w:p>
    <w:p w14:paraId="0F978016" w14:textId="77777777" w:rsidR="000F69A1" w:rsidRPr="0048199A" w:rsidRDefault="000F69A1" w:rsidP="000F69A1">
      <w:r w:rsidRPr="0048199A">
        <w:t>“O objeto do contrato é a prestação de serviços de engenharia elétrica de automação consultiva, visando ao acompanhamento da execução das obras elétricas de automação, conforme detalhado em Proposta Comercial e Especificações Técnicas anexos.”</w:t>
      </w:r>
    </w:p>
    <w:p w14:paraId="4219810B" w14:textId="77777777" w:rsidR="000F69A1" w:rsidRPr="00EB46AD" w:rsidRDefault="000F69A1" w:rsidP="000F69A1"/>
    <w:p w14:paraId="67784D8C" w14:textId="77777777" w:rsidR="000F69A1" w:rsidRDefault="000F69A1" w:rsidP="00F54E49">
      <w:pPr>
        <w:pStyle w:val="Ttulo4"/>
      </w:pPr>
      <w:bookmarkStart w:id="54" w:name="_Toc224897202"/>
      <w:r>
        <w:t>Alíquotas de Impostos e Retenções</w:t>
      </w:r>
      <w:bookmarkEnd w:id="54"/>
    </w:p>
    <w:p w14:paraId="0D43E9CD" w14:textId="77777777" w:rsidR="000F69A1" w:rsidRPr="00EB46AD" w:rsidRDefault="000F69A1" w:rsidP="000F69A1">
      <w:pPr>
        <w:pStyle w:val="Ttulo4"/>
        <w:rPr>
          <w:lang w:val="pt-PT"/>
        </w:rPr>
      </w:pPr>
      <w:bookmarkStart w:id="55" w:name="_Toc224897203"/>
      <w:r>
        <w:rPr>
          <w:lang w:val="pt-PT"/>
        </w:rPr>
        <w:t>ISSQN</w:t>
      </w:r>
      <w:bookmarkEnd w:id="55"/>
    </w:p>
    <w:p w14:paraId="016D0D35" w14:textId="77777777" w:rsidR="000F69A1" w:rsidRDefault="000F69A1" w:rsidP="000F69A1">
      <w:pPr>
        <w:rPr>
          <w:rFonts w:cs="Arial"/>
        </w:rPr>
      </w:pPr>
      <w:r w:rsidRPr="000F69A1">
        <w:rPr>
          <w:rFonts w:cs="Arial"/>
          <w:b/>
          <w:bCs/>
        </w:rPr>
        <w:t xml:space="preserve">7.19 </w:t>
      </w:r>
      <w:r w:rsidRPr="000F69A1">
        <w:rPr>
          <w:rFonts w:cs="Arial"/>
        </w:rPr>
        <w:t xml:space="preserve">- </w:t>
      </w:r>
      <w:r>
        <w:rPr>
          <w:rFonts w:cs="Arial"/>
        </w:rPr>
        <w:t>A</w:t>
      </w:r>
      <w:r w:rsidRPr="000F69A1">
        <w:rPr>
          <w:rFonts w:cs="Arial"/>
        </w:rPr>
        <w:t>companhamento e fiscalização da execução de obras de engenharia, arquitetura e urbanismo realizados no local da obra.                                                                                                        Administração de obras.</w:t>
      </w:r>
    </w:p>
    <w:p w14:paraId="4FA0526A" w14:textId="77777777" w:rsidR="00157E7B" w:rsidRDefault="00157E7B" w:rsidP="00157E7B">
      <w:pPr>
        <w:rPr>
          <w:lang w:val="pt-PT"/>
        </w:rPr>
      </w:pPr>
      <w:r w:rsidRPr="004C7351">
        <w:rPr>
          <w:b/>
          <w:bCs/>
          <w:lang w:val="pt-PT"/>
        </w:rPr>
        <w:t>Aliquota Considerada:</w:t>
      </w:r>
      <w:r>
        <w:rPr>
          <w:lang w:val="pt-PT"/>
        </w:rPr>
        <w:t xml:space="preserve"> [DEPENDE DO MUNICIPIO DE PRESTAÇÃO DE SERVIÇO]</w:t>
      </w:r>
    </w:p>
    <w:p w14:paraId="54869422" w14:textId="77777777" w:rsidR="00157E7B" w:rsidRDefault="00157E7B" w:rsidP="00157E7B">
      <w:pPr>
        <w:rPr>
          <w:lang w:val="pt-PT"/>
        </w:rPr>
      </w:pPr>
      <w:r w:rsidRPr="004C7351">
        <w:rPr>
          <w:b/>
          <w:bCs/>
          <w:highlight w:val="yellow"/>
          <w:lang w:val="pt-PT"/>
        </w:rPr>
        <w:t>Local de Recolhimento</w:t>
      </w:r>
      <w:r w:rsidRPr="004C7351">
        <w:rPr>
          <w:highlight w:val="yellow"/>
          <w:lang w:val="pt-PT"/>
        </w:rPr>
        <w:t>: Retido em NF pelo cliente.</w:t>
      </w:r>
    </w:p>
    <w:p w14:paraId="49EDC9AC" w14:textId="77777777" w:rsidR="000F69A1" w:rsidRPr="00A64015" w:rsidRDefault="000F69A1" w:rsidP="000F69A1">
      <w:pPr>
        <w:pStyle w:val="Ttulo4"/>
        <w:rPr>
          <w:lang w:val="pt-PT"/>
        </w:rPr>
      </w:pPr>
      <w:bookmarkStart w:id="56" w:name="_Toc224897204"/>
      <w:r>
        <w:rPr>
          <w:lang w:val="pt-PT"/>
        </w:rPr>
        <w:t>Impostos Federais</w:t>
      </w:r>
      <w:bookmarkEnd w:id="5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2183"/>
      </w:tblGrid>
      <w:tr w:rsidR="000F69A1" w:rsidRPr="00F25A7A" w14:paraId="51AE7FA4" w14:textId="77777777" w:rsidTr="003E23D3">
        <w:trPr>
          <w:jc w:val="center"/>
        </w:trPr>
        <w:tc>
          <w:tcPr>
            <w:tcW w:w="1812" w:type="dxa"/>
          </w:tcPr>
          <w:p w14:paraId="425EA5D9" w14:textId="77777777" w:rsidR="000F69A1" w:rsidRPr="00F25A7A" w:rsidRDefault="000F69A1" w:rsidP="003E23D3">
            <w:pPr>
              <w:rPr>
                <w:b/>
                <w:bCs/>
                <w:lang w:val="pt-PT"/>
              </w:rPr>
            </w:pPr>
            <w:r w:rsidRPr="00F25A7A">
              <w:rPr>
                <w:b/>
                <w:bCs/>
                <w:lang w:val="pt-PT"/>
              </w:rPr>
              <w:t>IMPOSTO</w:t>
            </w:r>
          </w:p>
        </w:tc>
        <w:tc>
          <w:tcPr>
            <w:tcW w:w="1812" w:type="dxa"/>
          </w:tcPr>
          <w:p w14:paraId="440D51EB" w14:textId="77777777" w:rsidR="000F69A1" w:rsidRPr="00436BCF" w:rsidRDefault="000F69A1" w:rsidP="003E23D3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ALIQUOTA</w:t>
            </w:r>
          </w:p>
        </w:tc>
        <w:tc>
          <w:tcPr>
            <w:tcW w:w="2183" w:type="dxa"/>
          </w:tcPr>
          <w:p w14:paraId="4E0C8747" w14:textId="77777777" w:rsidR="000F69A1" w:rsidRPr="00436BCF" w:rsidRDefault="000F69A1" w:rsidP="003E23D3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RETENÇÃO EM NF</w:t>
            </w:r>
          </w:p>
        </w:tc>
      </w:tr>
      <w:tr w:rsidR="000F69A1" w:rsidRPr="00F25A7A" w14:paraId="02A614AE" w14:textId="77777777" w:rsidTr="003E23D3">
        <w:trPr>
          <w:jc w:val="center"/>
        </w:trPr>
        <w:tc>
          <w:tcPr>
            <w:tcW w:w="1812" w:type="dxa"/>
          </w:tcPr>
          <w:p w14:paraId="2E63900B" w14:textId="77777777" w:rsidR="000F69A1" w:rsidRPr="00F25A7A" w:rsidRDefault="000F69A1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PIS</w:t>
            </w:r>
          </w:p>
        </w:tc>
        <w:tc>
          <w:tcPr>
            <w:tcW w:w="1812" w:type="dxa"/>
          </w:tcPr>
          <w:p w14:paraId="3C99CB31" w14:textId="77777777" w:rsidR="000F69A1" w:rsidRPr="00F25A7A" w:rsidRDefault="000F69A1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  <w:tc>
          <w:tcPr>
            <w:tcW w:w="2183" w:type="dxa"/>
          </w:tcPr>
          <w:p w14:paraId="7314DE6E" w14:textId="77777777" w:rsidR="000F69A1" w:rsidRPr="00F25A7A" w:rsidRDefault="000F69A1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</w:tr>
      <w:tr w:rsidR="000F69A1" w:rsidRPr="00F25A7A" w14:paraId="499C7311" w14:textId="77777777" w:rsidTr="003E23D3">
        <w:trPr>
          <w:jc w:val="center"/>
        </w:trPr>
        <w:tc>
          <w:tcPr>
            <w:tcW w:w="1812" w:type="dxa"/>
          </w:tcPr>
          <w:p w14:paraId="38740E49" w14:textId="77777777" w:rsidR="000F69A1" w:rsidRPr="00F25A7A" w:rsidRDefault="000F69A1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COFINS</w:t>
            </w:r>
          </w:p>
        </w:tc>
        <w:tc>
          <w:tcPr>
            <w:tcW w:w="1812" w:type="dxa"/>
          </w:tcPr>
          <w:p w14:paraId="5754CD67" w14:textId="77777777" w:rsidR="000F69A1" w:rsidRPr="00F25A7A" w:rsidRDefault="000F69A1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  <w:tc>
          <w:tcPr>
            <w:tcW w:w="2183" w:type="dxa"/>
          </w:tcPr>
          <w:p w14:paraId="6B58D2D0" w14:textId="77777777" w:rsidR="000F69A1" w:rsidRPr="00F25A7A" w:rsidRDefault="000F69A1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</w:tr>
      <w:tr w:rsidR="000F69A1" w:rsidRPr="00F25A7A" w14:paraId="3BA056A2" w14:textId="77777777" w:rsidTr="003E23D3">
        <w:trPr>
          <w:jc w:val="center"/>
        </w:trPr>
        <w:tc>
          <w:tcPr>
            <w:tcW w:w="1812" w:type="dxa"/>
          </w:tcPr>
          <w:p w14:paraId="11F7369C" w14:textId="77777777" w:rsidR="000F69A1" w:rsidRPr="00F25A7A" w:rsidRDefault="000F69A1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CSLL</w:t>
            </w:r>
          </w:p>
        </w:tc>
        <w:tc>
          <w:tcPr>
            <w:tcW w:w="1812" w:type="dxa"/>
          </w:tcPr>
          <w:p w14:paraId="53F6B392" w14:textId="77777777" w:rsidR="000F69A1" w:rsidRPr="00F25A7A" w:rsidRDefault="000F69A1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2,88%</w:t>
            </w:r>
          </w:p>
        </w:tc>
        <w:tc>
          <w:tcPr>
            <w:tcW w:w="2183" w:type="dxa"/>
          </w:tcPr>
          <w:p w14:paraId="3A53CB05" w14:textId="77777777" w:rsidR="000F69A1" w:rsidRPr="00F25A7A" w:rsidRDefault="000F69A1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1,00%</w:t>
            </w:r>
          </w:p>
        </w:tc>
      </w:tr>
      <w:tr w:rsidR="000F69A1" w:rsidRPr="00F25A7A" w14:paraId="47F190E4" w14:textId="77777777" w:rsidTr="003E23D3">
        <w:trPr>
          <w:jc w:val="center"/>
        </w:trPr>
        <w:tc>
          <w:tcPr>
            <w:tcW w:w="1812" w:type="dxa"/>
          </w:tcPr>
          <w:p w14:paraId="11285A33" w14:textId="77777777" w:rsidR="000F69A1" w:rsidRPr="00F25A7A" w:rsidRDefault="000F69A1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IR</w:t>
            </w:r>
          </w:p>
        </w:tc>
        <w:tc>
          <w:tcPr>
            <w:tcW w:w="1812" w:type="dxa"/>
          </w:tcPr>
          <w:p w14:paraId="541905BB" w14:textId="77777777" w:rsidR="000F69A1" w:rsidRPr="00F25A7A" w:rsidRDefault="000F69A1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[VARIÁVEL]</w:t>
            </w:r>
          </w:p>
        </w:tc>
        <w:tc>
          <w:tcPr>
            <w:tcW w:w="2183" w:type="dxa"/>
          </w:tcPr>
          <w:p w14:paraId="5EFDC168" w14:textId="77777777" w:rsidR="000F69A1" w:rsidRPr="00F25A7A" w:rsidRDefault="000F69A1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1,5</w:t>
            </w:r>
            <w:r w:rsidR="00AC607E">
              <w:rPr>
                <w:lang w:val="pt-PT"/>
              </w:rPr>
              <w:t>0</w:t>
            </w:r>
            <w:r w:rsidRPr="00F25A7A">
              <w:rPr>
                <w:lang w:val="pt-PT"/>
              </w:rPr>
              <w:t>%</w:t>
            </w:r>
          </w:p>
        </w:tc>
      </w:tr>
    </w:tbl>
    <w:p w14:paraId="19505A11" w14:textId="77777777" w:rsidR="00085BD7" w:rsidRDefault="00085BD7" w:rsidP="00085BD7">
      <w:pPr>
        <w:pStyle w:val="Ttulo3"/>
      </w:pPr>
      <w:bookmarkStart w:id="57" w:name="_Toc224897205"/>
      <w:bookmarkStart w:id="58" w:name="TIPO6"/>
      <w:bookmarkEnd w:id="53"/>
      <w:r>
        <w:t>Objeto Contratual</w:t>
      </w:r>
      <w:bookmarkEnd w:id="57"/>
    </w:p>
    <w:p w14:paraId="3A9BEC7B" w14:textId="77777777" w:rsidR="00F448F3" w:rsidRPr="0048199A" w:rsidRDefault="00F448F3" w:rsidP="00F448F3">
      <w:r w:rsidRPr="0048199A">
        <w:t>vi)</w:t>
      </w:r>
      <w:r w:rsidRPr="0048199A">
        <w:tab/>
        <w:t>Tipo 6: Somente Instalação e Montagem;</w:t>
      </w:r>
    </w:p>
    <w:p w14:paraId="0ACC0E44" w14:textId="77777777" w:rsidR="00085BD7" w:rsidRDefault="00F448F3" w:rsidP="00085BD7">
      <w:r w:rsidRPr="0048199A">
        <w:t>“O objeto do contrato é a prestação de serviços de engenharia elétrica de automação de instalação e montagem de aparelhos, máquinas e equipamentos, inclusive montagem industrial, prestados ao usuário final, exclusivamente com material por ele fornecido, conforme detalhado em Proposta Comercial e Especificações Técnicas anexos.”</w:t>
      </w:r>
    </w:p>
    <w:p w14:paraId="514C098A" w14:textId="77777777" w:rsidR="00F06D41" w:rsidRPr="00EB46AD" w:rsidRDefault="00F06D41" w:rsidP="00085BD7"/>
    <w:p w14:paraId="6D16CDDE" w14:textId="77777777" w:rsidR="00085BD7" w:rsidRDefault="00085BD7" w:rsidP="00F54E49">
      <w:pPr>
        <w:pStyle w:val="Ttulo4"/>
      </w:pPr>
      <w:bookmarkStart w:id="59" w:name="_Toc224897206"/>
      <w:r>
        <w:lastRenderedPageBreak/>
        <w:t>Alíquotas de Impostos e Retenções</w:t>
      </w:r>
      <w:bookmarkEnd w:id="59"/>
    </w:p>
    <w:p w14:paraId="1EE4BC94" w14:textId="77777777" w:rsidR="00085BD7" w:rsidRPr="00EB46AD" w:rsidRDefault="00085BD7" w:rsidP="00085BD7">
      <w:pPr>
        <w:pStyle w:val="Ttulo4"/>
        <w:rPr>
          <w:lang w:val="pt-PT"/>
        </w:rPr>
      </w:pPr>
      <w:bookmarkStart w:id="60" w:name="_Toc224897207"/>
      <w:r>
        <w:rPr>
          <w:lang w:val="pt-PT"/>
        </w:rPr>
        <w:t>ISSQN</w:t>
      </w:r>
      <w:bookmarkEnd w:id="60"/>
    </w:p>
    <w:p w14:paraId="48234837" w14:textId="77777777" w:rsidR="00F06D41" w:rsidRPr="0048199A" w:rsidRDefault="00F06D41" w:rsidP="00F06D41">
      <w:pPr>
        <w:rPr>
          <w:rFonts w:cs="Arial"/>
        </w:rPr>
      </w:pPr>
      <w:r w:rsidRPr="00AC607E">
        <w:rPr>
          <w:rFonts w:cs="Arial"/>
          <w:b/>
          <w:bCs/>
        </w:rPr>
        <w:t>14.06</w:t>
      </w:r>
      <w:r w:rsidRPr="0048199A">
        <w:rPr>
          <w:rFonts w:cs="Arial"/>
        </w:rPr>
        <w:t xml:space="preserve"> – Instalação e montagem de aparelhos, máquinas e equipamentos, inclusive montagem industrial, prestados ao usuário final, exclusivamente com material por ele fornecido.</w:t>
      </w:r>
    </w:p>
    <w:p w14:paraId="0C9646A4" w14:textId="77777777" w:rsidR="00085BD7" w:rsidRDefault="00085BD7" w:rsidP="00085BD7">
      <w:pPr>
        <w:rPr>
          <w:lang w:val="pt-PT"/>
        </w:rPr>
      </w:pPr>
      <w:r w:rsidRPr="004C7351">
        <w:rPr>
          <w:b/>
          <w:bCs/>
          <w:lang w:val="pt-PT"/>
        </w:rPr>
        <w:t>Aliquota Considerada:</w:t>
      </w:r>
      <w:r>
        <w:rPr>
          <w:lang w:val="pt-PT"/>
        </w:rPr>
        <w:t xml:space="preserve"> [DEPENDE DO MUNICIPIO DE PRESTAÇÃO DE SERVIÇO]</w:t>
      </w:r>
    </w:p>
    <w:p w14:paraId="7C20C130" w14:textId="77777777" w:rsidR="00085BD7" w:rsidRDefault="00085BD7" w:rsidP="00085BD7">
      <w:pPr>
        <w:rPr>
          <w:lang w:val="pt-PT"/>
        </w:rPr>
      </w:pPr>
      <w:r w:rsidRPr="004C7351">
        <w:rPr>
          <w:b/>
          <w:bCs/>
          <w:highlight w:val="yellow"/>
          <w:lang w:val="pt-PT"/>
        </w:rPr>
        <w:t>Local de Recolhimento</w:t>
      </w:r>
      <w:r w:rsidRPr="004C7351">
        <w:rPr>
          <w:highlight w:val="yellow"/>
          <w:lang w:val="pt-PT"/>
        </w:rPr>
        <w:t>: Retido em NF pelo cliente.</w:t>
      </w:r>
    </w:p>
    <w:p w14:paraId="0FA056CF" w14:textId="77777777" w:rsidR="00085BD7" w:rsidRPr="00A64015" w:rsidRDefault="00085BD7" w:rsidP="00085BD7">
      <w:pPr>
        <w:pStyle w:val="Ttulo4"/>
        <w:rPr>
          <w:lang w:val="pt-PT"/>
        </w:rPr>
      </w:pPr>
      <w:bookmarkStart w:id="61" w:name="_Toc224897208"/>
      <w:r>
        <w:rPr>
          <w:lang w:val="pt-PT"/>
        </w:rPr>
        <w:t>Impostos Federais</w:t>
      </w:r>
      <w:bookmarkEnd w:id="6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2183"/>
      </w:tblGrid>
      <w:tr w:rsidR="00085BD7" w:rsidRPr="00F25A7A" w14:paraId="3AD431CF" w14:textId="77777777" w:rsidTr="003E23D3">
        <w:trPr>
          <w:jc w:val="center"/>
        </w:trPr>
        <w:tc>
          <w:tcPr>
            <w:tcW w:w="1812" w:type="dxa"/>
          </w:tcPr>
          <w:p w14:paraId="152F0D28" w14:textId="77777777" w:rsidR="00085BD7" w:rsidRPr="00F25A7A" w:rsidRDefault="00085BD7" w:rsidP="003E23D3">
            <w:pPr>
              <w:rPr>
                <w:b/>
                <w:bCs/>
                <w:lang w:val="pt-PT"/>
              </w:rPr>
            </w:pPr>
            <w:r w:rsidRPr="00F25A7A">
              <w:rPr>
                <w:b/>
                <w:bCs/>
                <w:lang w:val="pt-PT"/>
              </w:rPr>
              <w:t>IMPOSTO</w:t>
            </w:r>
          </w:p>
        </w:tc>
        <w:tc>
          <w:tcPr>
            <w:tcW w:w="1812" w:type="dxa"/>
          </w:tcPr>
          <w:p w14:paraId="491875B9" w14:textId="77777777" w:rsidR="00085BD7" w:rsidRPr="00436BCF" w:rsidRDefault="00085BD7" w:rsidP="003E23D3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ALIQUOTA</w:t>
            </w:r>
          </w:p>
        </w:tc>
        <w:tc>
          <w:tcPr>
            <w:tcW w:w="2183" w:type="dxa"/>
          </w:tcPr>
          <w:p w14:paraId="4A690AE8" w14:textId="77777777" w:rsidR="00085BD7" w:rsidRPr="00436BCF" w:rsidRDefault="00085BD7" w:rsidP="003E23D3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RETENÇÃO EM NF</w:t>
            </w:r>
          </w:p>
        </w:tc>
      </w:tr>
      <w:tr w:rsidR="00085BD7" w:rsidRPr="00F25A7A" w14:paraId="16CE3146" w14:textId="77777777" w:rsidTr="003E23D3">
        <w:trPr>
          <w:jc w:val="center"/>
        </w:trPr>
        <w:tc>
          <w:tcPr>
            <w:tcW w:w="1812" w:type="dxa"/>
          </w:tcPr>
          <w:p w14:paraId="7987AFA2" w14:textId="77777777" w:rsidR="00085BD7" w:rsidRPr="00F25A7A" w:rsidRDefault="00085BD7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PIS</w:t>
            </w:r>
          </w:p>
        </w:tc>
        <w:tc>
          <w:tcPr>
            <w:tcW w:w="1812" w:type="dxa"/>
          </w:tcPr>
          <w:p w14:paraId="6569C718" w14:textId="77777777" w:rsidR="00085BD7" w:rsidRPr="00F25A7A" w:rsidRDefault="00085BD7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  <w:tc>
          <w:tcPr>
            <w:tcW w:w="2183" w:type="dxa"/>
          </w:tcPr>
          <w:p w14:paraId="2607DDA1" w14:textId="77777777" w:rsidR="00085BD7" w:rsidRPr="00F25A7A" w:rsidRDefault="00085BD7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</w:tr>
      <w:tr w:rsidR="00085BD7" w:rsidRPr="00F25A7A" w14:paraId="72E55258" w14:textId="77777777" w:rsidTr="003E23D3">
        <w:trPr>
          <w:jc w:val="center"/>
        </w:trPr>
        <w:tc>
          <w:tcPr>
            <w:tcW w:w="1812" w:type="dxa"/>
          </w:tcPr>
          <w:p w14:paraId="7F44FE5A" w14:textId="77777777" w:rsidR="00085BD7" w:rsidRPr="00F25A7A" w:rsidRDefault="00085BD7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COFINS</w:t>
            </w:r>
          </w:p>
        </w:tc>
        <w:tc>
          <w:tcPr>
            <w:tcW w:w="1812" w:type="dxa"/>
          </w:tcPr>
          <w:p w14:paraId="14DEBE2E" w14:textId="77777777" w:rsidR="00085BD7" w:rsidRPr="00F25A7A" w:rsidRDefault="00085BD7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  <w:tc>
          <w:tcPr>
            <w:tcW w:w="2183" w:type="dxa"/>
          </w:tcPr>
          <w:p w14:paraId="4032AB60" w14:textId="77777777" w:rsidR="00085BD7" w:rsidRPr="00F25A7A" w:rsidRDefault="00085BD7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</w:tr>
      <w:tr w:rsidR="00085BD7" w:rsidRPr="00F25A7A" w14:paraId="619810DD" w14:textId="77777777" w:rsidTr="003E23D3">
        <w:trPr>
          <w:jc w:val="center"/>
        </w:trPr>
        <w:tc>
          <w:tcPr>
            <w:tcW w:w="1812" w:type="dxa"/>
          </w:tcPr>
          <w:p w14:paraId="6294FD51" w14:textId="77777777" w:rsidR="00085BD7" w:rsidRPr="00F25A7A" w:rsidRDefault="00085BD7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CSLL</w:t>
            </w:r>
          </w:p>
        </w:tc>
        <w:tc>
          <w:tcPr>
            <w:tcW w:w="1812" w:type="dxa"/>
          </w:tcPr>
          <w:p w14:paraId="08C6F64E" w14:textId="77777777" w:rsidR="00085BD7" w:rsidRPr="00F25A7A" w:rsidRDefault="00085BD7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2,88%</w:t>
            </w:r>
          </w:p>
        </w:tc>
        <w:tc>
          <w:tcPr>
            <w:tcW w:w="2183" w:type="dxa"/>
          </w:tcPr>
          <w:p w14:paraId="53E3B4B3" w14:textId="77777777" w:rsidR="00085BD7" w:rsidRPr="00F25A7A" w:rsidRDefault="00085BD7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1,00%</w:t>
            </w:r>
          </w:p>
        </w:tc>
      </w:tr>
      <w:tr w:rsidR="00085BD7" w:rsidRPr="00F25A7A" w14:paraId="570365F0" w14:textId="77777777" w:rsidTr="003E23D3">
        <w:trPr>
          <w:jc w:val="center"/>
        </w:trPr>
        <w:tc>
          <w:tcPr>
            <w:tcW w:w="1812" w:type="dxa"/>
          </w:tcPr>
          <w:p w14:paraId="21CBE653" w14:textId="77777777" w:rsidR="00085BD7" w:rsidRPr="00F25A7A" w:rsidRDefault="00085BD7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IR</w:t>
            </w:r>
          </w:p>
        </w:tc>
        <w:tc>
          <w:tcPr>
            <w:tcW w:w="1812" w:type="dxa"/>
          </w:tcPr>
          <w:p w14:paraId="264FB12E" w14:textId="77777777" w:rsidR="00085BD7" w:rsidRPr="00F25A7A" w:rsidRDefault="00085BD7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[VARIÁVEL]</w:t>
            </w:r>
          </w:p>
        </w:tc>
        <w:tc>
          <w:tcPr>
            <w:tcW w:w="2183" w:type="dxa"/>
          </w:tcPr>
          <w:p w14:paraId="5A4CFFEF" w14:textId="77777777" w:rsidR="00085BD7" w:rsidRPr="00F25A7A" w:rsidRDefault="00085BD7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1,5</w:t>
            </w:r>
            <w:r w:rsidR="00AC607E">
              <w:rPr>
                <w:lang w:val="pt-PT"/>
              </w:rPr>
              <w:t>0</w:t>
            </w:r>
            <w:r w:rsidRPr="00F25A7A">
              <w:rPr>
                <w:lang w:val="pt-PT"/>
              </w:rPr>
              <w:t>%</w:t>
            </w:r>
          </w:p>
        </w:tc>
      </w:tr>
    </w:tbl>
    <w:p w14:paraId="386A9A87" w14:textId="77777777" w:rsidR="00FF5C50" w:rsidRDefault="00FF5C50" w:rsidP="00FF5C50">
      <w:pPr>
        <w:pStyle w:val="Ttulo3"/>
      </w:pPr>
      <w:bookmarkStart w:id="62" w:name="_Toc224897209"/>
      <w:bookmarkStart w:id="63" w:name="TIPO7"/>
      <w:bookmarkEnd w:id="58"/>
      <w:r>
        <w:t>Objeto Contratual</w:t>
      </w:r>
      <w:bookmarkEnd w:id="62"/>
    </w:p>
    <w:p w14:paraId="6CB70DEC" w14:textId="77777777" w:rsidR="00FF5C50" w:rsidRPr="0048199A" w:rsidRDefault="00FF5C50" w:rsidP="00FF5C50">
      <w:proofErr w:type="spellStart"/>
      <w:r w:rsidRPr="0048199A">
        <w:t>vii</w:t>
      </w:r>
      <w:proofErr w:type="spellEnd"/>
      <w:r w:rsidRPr="0048199A">
        <w:t>)</w:t>
      </w:r>
      <w:r w:rsidRPr="0048199A">
        <w:tab/>
        <w:t>Tipo 7: Somente Treinamento;</w:t>
      </w:r>
    </w:p>
    <w:p w14:paraId="459E119E" w14:textId="77777777" w:rsidR="00FF5C50" w:rsidRPr="0048199A" w:rsidRDefault="00FF5C50" w:rsidP="00FF5C50">
      <w:r w:rsidRPr="0048199A">
        <w:t>“O objeto do contrato é a realização de treinamentos especializados em engenharia de automação industrial elétrica direcionados à equipe técnica selecionada pela CONTRATANTE, conforme critérios e conteúdo definidos por esta, conforme detalhado em Proposta Comercial e Especificações Técnicas anexos.”</w:t>
      </w:r>
    </w:p>
    <w:p w14:paraId="5C16B00A" w14:textId="77777777" w:rsidR="00FF5C50" w:rsidRPr="00EB46AD" w:rsidRDefault="00FF5C50" w:rsidP="00FF5C50"/>
    <w:p w14:paraId="6D6C6112" w14:textId="77777777" w:rsidR="00FF5C50" w:rsidRDefault="00FF5C50" w:rsidP="00F54E49">
      <w:pPr>
        <w:pStyle w:val="Ttulo4"/>
      </w:pPr>
      <w:bookmarkStart w:id="64" w:name="_Toc224897210"/>
      <w:r>
        <w:t>Alíquotas de Impostos e Retenções</w:t>
      </w:r>
      <w:bookmarkEnd w:id="64"/>
    </w:p>
    <w:p w14:paraId="71D4EFE3" w14:textId="77777777" w:rsidR="00FF5C50" w:rsidRPr="00EB46AD" w:rsidRDefault="00FF5C50" w:rsidP="00FF5C50">
      <w:pPr>
        <w:pStyle w:val="Ttulo4"/>
        <w:rPr>
          <w:lang w:val="pt-PT"/>
        </w:rPr>
      </w:pPr>
      <w:bookmarkStart w:id="65" w:name="_Toc224897211"/>
      <w:r>
        <w:rPr>
          <w:lang w:val="pt-PT"/>
        </w:rPr>
        <w:t>ISSQN</w:t>
      </w:r>
      <w:bookmarkEnd w:id="65"/>
    </w:p>
    <w:p w14:paraId="1103DD84" w14:textId="77777777" w:rsidR="00FF5C50" w:rsidRDefault="00FF5C50" w:rsidP="00FF5C50">
      <w:pPr>
        <w:rPr>
          <w:rFonts w:cs="Arial"/>
        </w:rPr>
      </w:pPr>
      <w:r w:rsidRPr="00FF5C50">
        <w:rPr>
          <w:rFonts w:cs="Arial"/>
          <w:b/>
          <w:bCs/>
        </w:rPr>
        <w:t>8.02</w:t>
      </w:r>
      <w:r w:rsidRPr="0048199A">
        <w:rPr>
          <w:rFonts w:cs="Arial"/>
        </w:rPr>
        <w:t xml:space="preserve"> – Instrução, treinamento, orientação pedagógica e educacional, avaliação de conhecimentos de qualquer natureza.</w:t>
      </w:r>
    </w:p>
    <w:p w14:paraId="5C55C2C7" w14:textId="77777777" w:rsidR="00FF5C50" w:rsidRPr="00AC607E" w:rsidRDefault="00FF5C50" w:rsidP="00FF5C50">
      <w:pPr>
        <w:rPr>
          <w:lang w:val="pt-PT"/>
        </w:rPr>
      </w:pPr>
      <w:r w:rsidRPr="004C7351">
        <w:rPr>
          <w:b/>
          <w:bCs/>
          <w:lang w:val="pt-PT"/>
        </w:rPr>
        <w:t>Aliquota Considerada:</w:t>
      </w:r>
      <w:r>
        <w:rPr>
          <w:lang w:val="pt-PT"/>
        </w:rPr>
        <w:t xml:space="preserve"> </w:t>
      </w:r>
      <w:r w:rsidR="00E44E2D">
        <w:rPr>
          <w:lang w:val="pt-PT"/>
        </w:rPr>
        <w:t>2,50%</w:t>
      </w:r>
    </w:p>
    <w:p w14:paraId="611E447A" w14:textId="77777777" w:rsidR="00E44E2D" w:rsidRDefault="00E44E2D" w:rsidP="00E44E2D">
      <w:pPr>
        <w:rPr>
          <w:lang w:val="pt-PT"/>
        </w:rPr>
      </w:pPr>
      <w:r w:rsidRPr="004C7351">
        <w:rPr>
          <w:b/>
          <w:bCs/>
          <w:highlight w:val="yellow"/>
          <w:lang w:val="pt-PT"/>
        </w:rPr>
        <w:t>Local de Recolhimento</w:t>
      </w:r>
      <w:r w:rsidRPr="004C7351">
        <w:rPr>
          <w:highlight w:val="yellow"/>
          <w:lang w:val="pt-PT"/>
        </w:rPr>
        <w:t xml:space="preserve">: </w:t>
      </w:r>
      <w:r>
        <w:rPr>
          <w:highlight w:val="yellow"/>
          <w:lang w:val="pt-PT"/>
        </w:rPr>
        <w:t>Recolhido pela TAGNA no municipio do prestador</w:t>
      </w:r>
      <w:r w:rsidRPr="004C7351">
        <w:rPr>
          <w:highlight w:val="yellow"/>
          <w:lang w:val="pt-PT"/>
        </w:rPr>
        <w:t>.</w:t>
      </w:r>
    </w:p>
    <w:p w14:paraId="6135E3A5" w14:textId="77777777" w:rsidR="00FF5C50" w:rsidRPr="00A64015" w:rsidRDefault="00FF5C50" w:rsidP="00FF5C50">
      <w:pPr>
        <w:pStyle w:val="Ttulo4"/>
        <w:rPr>
          <w:lang w:val="pt-PT"/>
        </w:rPr>
      </w:pPr>
      <w:bookmarkStart w:id="66" w:name="_Toc224897212"/>
      <w:r>
        <w:rPr>
          <w:lang w:val="pt-PT"/>
        </w:rPr>
        <w:t>Impostos Federais</w:t>
      </w:r>
      <w:bookmarkEnd w:id="6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2183"/>
      </w:tblGrid>
      <w:tr w:rsidR="00FF5C50" w:rsidRPr="00F25A7A" w14:paraId="012CF377" w14:textId="77777777" w:rsidTr="003E23D3">
        <w:trPr>
          <w:jc w:val="center"/>
        </w:trPr>
        <w:tc>
          <w:tcPr>
            <w:tcW w:w="1812" w:type="dxa"/>
          </w:tcPr>
          <w:p w14:paraId="6B6B1D49" w14:textId="77777777" w:rsidR="00FF5C50" w:rsidRPr="00F25A7A" w:rsidRDefault="00FF5C50" w:rsidP="003E23D3">
            <w:pPr>
              <w:rPr>
                <w:b/>
                <w:bCs/>
                <w:lang w:val="pt-PT"/>
              </w:rPr>
            </w:pPr>
            <w:r w:rsidRPr="00F25A7A">
              <w:rPr>
                <w:b/>
                <w:bCs/>
                <w:lang w:val="pt-PT"/>
              </w:rPr>
              <w:t>IMPOSTO</w:t>
            </w:r>
          </w:p>
        </w:tc>
        <w:tc>
          <w:tcPr>
            <w:tcW w:w="1812" w:type="dxa"/>
          </w:tcPr>
          <w:p w14:paraId="074F6C63" w14:textId="77777777" w:rsidR="00FF5C50" w:rsidRPr="00436BCF" w:rsidRDefault="00FF5C50" w:rsidP="003E23D3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ALIQUOTA</w:t>
            </w:r>
          </w:p>
        </w:tc>
        <w:tc>
          <w:tcPr>
            <w:tcW w:w="2183" w:type="dxa"/>
          </w:tcPr>
          <w:p w14:paraId="0CFDD6FA" w14:textId="77777777" w:rsidR="00FF5C50" w:rsidRPr="00436BCF" w:rsidRDefault="00FF5C50" w:rsidP="003E23D3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RETENÇÃO EM NF</w:t>
            </w:r>
          </w:p>
        </w:tc>
      </w:tr>
      <w:tr w:rsidR="00FF5C50" w:rsidRPr="00F25A7A" w14:paraId="544B1EE9" w14:textId="77777777" w:rsidTr="003E23D3">
        <w:trPr>
          <w:jc w:val="center"/>
        </w:trPr>
        <w:tc>
          <w:tcPr>
            <w:tcW w:w="1812" w:type="dxa"/>
          </w:tcPr>
          <w:p w14:paraId="3484CA03" w14:textId="77777777" w:rsidR="00FF5C50" w:rsidRPr="00F25A7A" w:rsidRDefault="00FF5C50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PIS</w:t>
            </w:r>
          </w:p>
        </w:tc>
        <w:tc>
          <w:tcPr>
            <w:tcW w:w="1812" w:type="dxa"/>
          </w:tcPr>
          <w:p w14:paraId="6546AE41" w14:textId="77777777" w:rsidR="00FF5C50" w:rsidRPr="00F25A7A" w:rsidRDefault="00FF5C50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  <w:tc>
          <w:tcPr>
            <w:tcW w:w="2183" w:type="dxa"/>
          </w:tcPr>
          <w:p w14:paraId="6397DECC" w14:textId="77777777" w:rsidR="00FF5C50" w:rsidRPr="00F25A7A" w:rsidRDefault="00FF5C50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</w:tr>
      <w:tr w:rsidR="00FF5C50" w:rsidRPr="00F25A7A" w14:paraId="206845EC" w14:textId="77777777" w:rsidTr="003E23D3">
        <w:trPr>
          <w:jc w:val="center"/>
        </w:trPr>
        <w:tc>
          <w:tcPr>
            <w:tcW w:w="1812" w:type="dxa"/>
          </w:tcPr>
          <w:p w14:paraId="60EDB293" w14:textId="77777777" w:rsidR="00FF5C50" w:rsidRPr="00F25A7A" w:rsidRDefault="00FF5C50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COFINS</w:t>
            </w:r>
          </w:p>
        </w:tc>
        <w:tc>
          <w:tcPr>
            <w:tcW w:w="1812" w:type="dxa"/>
          </w:tcPr>
          <w:p w14:paraId="19E89AC1" w14:textId="77777777" w:rsidR="00FF5C50" w:rsidRPr="00F25A7A" w:rsidRDefault="00FF5C50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  <w:tc>
          <w:tcPr>
            <w:tcW w:w="2183" w:type="dxa"/>
          </w:tcPr>
          <w:p w14:paraId="0B85A06E" w14:textId="77777777" w:rsidR="00FF5C50" w:rsidRPr="00F25A7A" w:rsidRDefault="00FF5C50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</w:tr>
      <w:tr w:rsidR="00FF5C50" w:rsidRPr="00F25A7A" w14:paraId="69A86145" w14:textId="77777777" w:rsidTr="003E23D3">
        <w:trPr>
          <w:jc w:val="center"/>
        </w:trPr>
        <w:tc>
          <w:tcPr>
            <w:tcW w:w="1812" w:type="dxa"/>
          </w:tcPr>
          <w:p w14:paraId="5B4F3DC8" w14:textId="77777777" w:rsidR="00FF5C50" w:rsidRPr="00F25A7A" w:rsidRDefault="00FF5C50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CSLL</w:t>
            </w:r>
          </w:p>
        </w:tc>
        <w:tc>
          <w:tcPr>
            <w:tcW w:w="1812" w:type="dxa"/>
          </w:tcPr>
          <w:p w14:paraId="0A0213B3" w14:textId="77777777" w:rsidR="00FF5C50" w:rsidRPr="00F25A7A" w:rsidRDefault="00FF5C50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2,88%</w:t>
            </w:r>
          </w:p>
        </w:tc>
        <w:tc>
          <w:tcPr>
            <w:tcW w:w="2183" w:type="dxa"/>
          </w:tcPr>
          <w:p w14:paraId="0CBA7F0A" w14:textId="77777777" w:rsidR="00FF5C50" w:rsidRPr="00F25A7A" w:rsidRDefault="00FF5C50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1,00%</w:t>
            </w:r>
          </w:p>
        </w:tc>
      </w:tr>
      <w:tr w:rsidR="00FF5C50" w:rsidRPr="00F25A7A" w14:paraId="6A8AF947" w14:textId="77777777" w:rsidTr="003E23D3">
        <w:trPr>
          <w:jc w:val="center"/>
        </w:trPr>
        <w:tc>
          <w:tcPr>
            <w:tcW w:w="1812" w:type="dxa"/>
          </w:tcPr>
          <w:p w14:paraId="7BA88E92" w14:textId="77777777" w:rsidR="00FF5C50" w:rsidRPr="00F25A7A" w:rsidRDefault="00FF5C50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IR</w:t>
            </w:r>
          </w:p>
        </w:tc>
        <w:tc>
          <w:tcPr>
            <w:tcW w:w="1812" w:type="dxa"/>
          </w:tcPr>
          <w:p w14:paraId="0C727692" w14:textId="77777777" w:rsidR="00FF5C50" w:rsidRPr="00F25A7A" w:rsidRDefault="00FF5C50" w:rsidP="003E23D3">
            <w:pPr>
              <w:rPr>
                <w:lang w:val="pt-PT"/>
              </w:rPr>
            </w:pPr>
            <w:r w:rsidRPr="004F6F6E">
              <w:rPr>
                <w:highlight w:val="yellow"/>
                <w:lang w:val="pt-PT"/>
              </w:rPr>
              <w:t>[VARIÁVEL]</w:t>
            </w:r>
          </w:p>
        </w:tc>
        <w:tc>
          <w:tcPr>
            <w:tcW w:w="2183" w:type="dxa"/>
          </w:tcPr>
          <w:p w14:paraId="1E3B7883" w14:textId="77777777" w:rsidR="00FF5C50" w:rsidRPr="00F25A7A" w:rsidRDefault="00FF5C50" w:rsidP="003E23D3">
            <w:pPr>
              <w:rPr>
                <w:lang w:val="pt-PT"/>
              </w:rPr>
            </w:pPr>
            <w:r w:rsidRPr="00F25A7A">
              <w:rPr>
                <w:lang w:val="pt-PT"/>
              </w:rPr>
              <w:t>1,</w:t>
            </w:r>
            <w:r>
              <w:rPr>
                <w:lang w:val="pt-PT"/>
              </w:rPr>
              <w:t>00</w:t>
            </w:r>
            <w:r w:rsidRPr="00F25A7A">
              <w:rPr>
                <w:lang w:val="pt-PT"/>
              </w:rPr>
              <w:t>%</w:t>
            </w:r>
          </w:p>
        </w:tc>
      </w:tr>
    </w:tbl>
    <w:p w14:paraId="708A01C4" w14:textId="77777777" w:rsidR="00F76DE5" w:rsidRDefault="00F76DE5" w:rsidP="00F76DE5">
      <w:pPr>
        <w:pStyle w:val="Ttulo3"/>
      </w:pPr>
      <w:bookmarkStart w:id="67" w:name="_Toc224897213"/>
      <w:bookmarkStart w:id="68" w:name="TIPO8"/>
      <w:bookmarkEnd w:id="63"/>
      <w:r>
        <w:lastRenderedPageBreak/>
        <w:t>Objeto Contratual</w:t>
      </w:r>
      <w:bookmarkEnd w:id="67"/>
    </w:p>
    <w:p w14:paraId="7972A865" w14:textId="77777777" w:rsidR="00F6764A" w:rsidRDefault="00F6764A" w:rsidP="00F6764A">
      <w:proofErr w:type="spellStart"/>
      <w:r>
        <w:t>viii</w:t>
      </w:r>
      <w:proofErr w:type="spellEnd"/>
      <w:r>
        <w:t>)</w:t>
      </w:r>
      <w:r>
        <w:tab/>
        <w:t xml:space="preserve">Tipo 8: </w:t>
      </w:r>
      <w:r>
        <w:rPr>
          <w:rFonts w:cs="Arial"/>
        </w:rPr>
        <w:t>A</w:t>
      </w:r>
      <w:r w:rsidRPr="00C22CB1">
        <w:rPr>
          <w:rFonts w:cs="Arial"/>
        </w:rPr>
        <w:t>n</w:t>
      </w:r>
      <w:r>
        <w:rPr>
          <w:rFonts w:cs="Arial"/>
        </w:rPr>
        <w:t>á</w:t>
      </w:r>
      <w:r w:rsidRPr="00C22CB1">
        <w:rPr>
          <w:rFonts w:cs="Arial"/>
        </w:rPr>
        <w:t>lise e desenvolvimento de sistemas</w:t>
      </w:r>
      <w:r>
        <w:rPr>
          <w:rFonts w:cs="Arial"/>
        </w:rPr>
        <w:t>;</w:t>
      </w:r>
    </w:p>
    <w:p w14:paraId="3EB335FC" w14:textId="77777777" w:rsidR="00F6764A" w:rsidRDefault="00F6764A" w:rsidP="00F6764A">
      <w:r w:rsidRPr="0048199A">
        <w:t xml:space="preserve">“O objeto do contrato é </w:t>
      </w:r>
      <w:r>
        <w:t>o desenvolvimento de sistemas e softwares personalizados, a programação com o uso de ferramentas e linguagens de programação e fornecimento da documentação dos serviços desenvolvidos</w:t>
      </w:r>
      <w:r w:rsidRPr="0048199A">
        <w:t xml:space="preserve"> pela CONTRATANTE, conforme detalhado em Proposta Comercial e Especificações Técnicas anexos.”</w:t>
      </w:r>
    </w:p>
    <w:p w14:paraId="7C2AD1CB" w14:textId="77777777" w:rsidR="00F76DE5" w:rsidRPr="00EB46AD" w:rsidRDefault="00F76DE5" w:rsidP="00F76DE5"/>
    <w:p w14:paraId="11BF635E" w14:textId="77777777" w:rsidR="00F76DE5" w:rsidRDefault="00F76DE5" w:rsidP="00F54E49">
      <w:pPr>
        <w:pStyle w:val="Ttulo4"/>
      </w:pPr>
      <w:bookmarkStart w:id="69" w:name="_Toc224897214"/>
      <w:r>
        <w:t>Alíquotas de Impostos e Retenções</w:t>
      </w:r>
      <w:bookmarkEnd w:id="69"/>
    </w:p>
    <w:p w14:paraId="7653C21F" w14:textId="77777777" w:rsidR="00F76DE5" w:rsidRPr="00EB46AD" w:rsidRDefault="00F76DE5" w:rsidP="00F76DE5">
      <w:pPr>
        <w:pStyle w:val="Ttulo4"/>
        <w:rPr>
          <w:lang w:val="pt-PT"/>
        </w:rPr>
      </w:pPr>
      <w:bookmarkStart w:id="70" w:name="_Toc224897215"/>
      <w:r>
        <w:rPr>
          <w:lang w:val="pt-PT"/>
        </w:rPr>
        <w:t>ISSQN</w:t>
      </w:r>
      <w:bookmarkEnd w:id="70"/>
    </w:p>
    <w:p w14:paraId="064B0937" w14:textId="77777777" w:rsidR="00F76DE5" w:rsidRDefault="00F6764A" w:rsidP="00F76DE5">
      <w:pPr>
        <w:rPr>
          <w:rFonts w:cs="Arial"/>
        </w:rPr>
      </w:pPr>
      <w:r>
        <w:rPr>
          <w:rFonts w:cs="Arial"/>
          <w:b/>
          <w:bCs/>
        </w:rPr>
        <w:t>1.01</w:t>
      </w:r>
      <w:r w:rsidR="00F76DE5" w:rsidRPr="0048199A">
        <w:rPr>
          <w:rFonts w:cs="Arial"/>
        </w:rPr>
        <w:t xml:space="preserve"> – </w:t>
      </w:r>
      <w:r>
        <w:rPr>
          <w:rFonts w:cs="Arial"/>
        </w:rPr>
        <w:t>D</w:t>
      </w:r>
      <w:r w:rsidRPr="0018356F">
        <w:rPr>
          <w:rFonts w:cs="Arial"/>
        </w:rPr>
        <w:t>esenvolvimento de sistemas e programas de computador (software) customizáveis, ou seja, que se adaptam a necessidade do cliente;                                                                                                                                                                                             Programação com uso de ferramentas e linguagens de programação;                                                                                                                                                                                                 Fornecimento da documentação dos programas customizáveis;                                                                                                                                                                                                                  Desenvolvimento de projetos e modelagem de banco de dados sob encomenda</w:t>
      </w:r>
      <w:r>
        <w:rPr>
          <w:rFonts w:cs="Arial"/>
        </w:rPr>
        <w:t>.</w:t>
      </w:r>
    </w:p>
    <w:p w14:paraId="07AD3077" w14:textId="77777777" w:rsidR="00F76DE5" w:rsidRPr="00AC607E" w:rsidRDefault="00F76DE5" w:rsidP="00F76DE5">
      <w:pPr>
        <w:rPr>
          <w:lang w:val="pt-PT"/>
        </w:rPr>
      </w:pPr>
      <w:r w:rsidRPr="004C7351">
        <w:rPr>
          <w:b/>
          <w:bCs/>
          <w:lang w:val="pt-PT"/>
        </w:rPr>
        <w:t>Aliquota Considerada:</w:t>
      </w:r>
      <w:r>
        <w:rPr>
          <w:lang w:val="pt-PT"/>
        </w:rPr>
        <w:t xml:space="preserve"> 2,50%</w:t>
      </w:r>
    </w:p>
    <w:p w14:paraId="1A290286" w14:textId="77777777" w:rsidR="00F76DE5" w:rsidRDefault="00F76DE5" w:rsidP="00F76DE5">
      <w:pPr>
        <w:rPr>
          <w:lang w:val="pt-PT"/>
        </w:rPr>
      </w:pPr>
      <w:r w:rsidRPr="004C7351">
        <w:rPr>
          <w:b/>
          <w:bCs/>
          <w:highlight w:val="yellow"/>
          <w:lang w:val="pt-PT"/>
        </w:rPr>
        <w:t>Local de Recolhimento</w:t>
      </w:r>
      <w:r w:rsidRPr="004C7351">
        <w:rPr>
          <w:highlight w:val="yellow"/>
          <w:lang w:val="pt-PT"/>
        </w:rPr>
        <w:t xml:space="preserve">: </w:t>
      </w:r>
      <w:r>
        <w:rPr>
          <w:highlight w:val="yellow"/>
          <w:lang w:val="pt-PT"/>
        </w:rPr>
        <w:t>Recolhido pela TAGNA no municipio do prestador</w:t>
      </w:r>
      <w:r w:rsidRPr="004C7351">
        <w:rPr>
          <w:highlight w:val="yellow"/>
          <w:lang w:val="pt-PT"/>
        </w:rPr>
        <w:t>.</w:t>
      </w:r>
    </w:p>
    <w:p w14:paraId="3252987C" w14:textId="77777777" w:rsidR="00F76DE5" w:rsidRPr="00A64015" w:rsidRDefault="00F76DE5" w:rsidP="00F76DE5">
      <w:pPr>
        <w:pStyle w:val="Ttulo4"/>
        <w:rPr>
          <w:lang w:val="pt-PT"/>
        </w:rPr>
      </w:pPr>
      <w:bookmarkStart w:id="71" w:name="_Toc224897216"/>
      <w:r>
        <w:rPr>
          <w:lang w:val="pt-PT"/>
        </w:rPr>
        <w:t>Impostos Federais</w:t>
      </w:r>
      <w:bookmarkEnd w:id="7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2183"/>
      </w:tblGrid>
      <w:tr w:rsidR="00F76DE5" w:rsidRPr="00F25A7A" w14:paraId="38495D51" w14:textId="77777777" w:rsidTr="00673F8A">
        <w:trPr>
          <w:jc w:val="center"/>
        </w:trPr>
        <w:tc>
          <w:tcPr>
            <w:tcW w:w="1812" w:type="dxa"/>
          </w:tcPr>
          <w:p w14:paraId="25B0A3AA" w14:textId="77777777" w:rsidR="00F76DE5" w:rsidRPr="00F25A7A" w:rsidRDefault="00F76DE5" w:rsidP="00673F8A">
            <w:pPr>
              <w:rPr>
                <w:b/>
                <w:bCs/>
                <w:lang w:val="pt-PT"/>
              </w:rPr>
            </w:pPr>
            <w:r w:rsidRPr="00F25A7A">
              <w:rPr>
                <w:b/>
                <w:bCs/>
                <w:lang w:val="pt-PT"/>
              </w:rPr>
              <w:t>IMPOSTO</w:t>
            </w:r>
          </w:p>
        </w:tc>
        <w:tc>
          <w:tcPr>
            <w:tcW w:w="1812" w:type="dxa"/>
          </w:tcPr>
          <w:p w14:paraId="048389B4" w14:textId="77777777" w:rsidR="00F76DE5" w:rsidRPr="00436BCF" w:rsidRDefault="00F76DE5" w:rsidP="00673F8A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ALIQUOTA</w:t>
            </w:r>
          </w:p>
        </w:tc>
        <w:tc>
          <w:tcPr>
            <w:tcW w:w="2183" w:type="dxa"/>
          </w:tcPr>
          <w:p w14:paraId="454662CE" w14:textId="77777777" w:rsidR="00F76DE5" w:rsidRPr="00436BCF" w:rsidRDefault="00F76DE5" w:rsidP="00673F8A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RETENÇÃO EM NF</w:t>
            </w:r>
          </w:p>
        </w:tc>
      </w:tr>
      <w:tr w:rsidR="00F76DE5" w:rsidRPr="00F25A7A" w14:paraId="25CEBF35" w14:textId="77777777" w:rsidTr="00673F8A">
        <w:trPr>
          <w:jc w:val="center"/>
        </w:trPr>
        <w:tc>
          <w:tcPr>
            <w:tcW w:w="1812" w:type="dxa"/>
          </w:tcPr>
          <w:p w14:paraId="718DB627" w14:textId="77777777" w:rsidR="00F76DE5" w:rsidRPr="00F25A7A" w:rsidRDefault="00F76DE5" w:rsidP="00673F8A">
            <w:pPr>
              <w:rPr>
                <w:lang w:val="pt-PT"/>
              </w:rPr>
            </w:pPr>
            <w:r w:rsidRPr="00F25A7A">
              <w:rPr>
                <w:lang w:val="pt-PT"/>
              </w:rPr>
              <w:t>PIS</w:t>
            </w:r>
          </w:p>
        </w:tc>
        <w:tc>
          <w:tcPr>
            <w:tcW w:w="1812" w:type="dxa"/>
          </w:tcPr>
          <w:p w14:paraId="6491EC2E" w14:textId="77777777" w:rsidR="00F76DE5" w:rsidRPr="00F25A7A" w:rsidRDefault="00F76DE5" w:rsidP="00673F8A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  <w:tc>
          <w:tcPr>
            <w:tcW w:w="2183" w:type="dxa"/>
          </w:tcPr>
          <w:p w14:paraId="4D1E7DD9" w14:textId="77777777" w:rsidR="00F76DE5" w:rsidRPr="00F25A7A" w:rsidRDefault="00F76DE5" w:rsidP="00673F8A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</w:tr>
      <w:tr w:rsidR="00F76DE5" w:rsidRPr="00F25A7A" w14:paraId="2EFC756D" w14:textId="77777777" w:rsidTr="00673F8A">
        <w:trPr>
          <w:jc w:val="center"/>
        </w:trPr>
        <w:tc>
          <w:tcPr>
            <w:tcW w:w="1812" w:type="dxa"/>
          </w:tcPr>
          <w:p w14:paraId="078A11C6" w14:textId="77777777" w:rsidR="00F76DE5" w:rsidRPr="00F25A7A" w:rsidRDefault="00F76DE5" w:rsidP="00673F8A">
            <w:pPr>
              <w:rPr>
                <w:lang w:val="pt-PT"/>
              </w:rPr>
            </w:pPr>
            <w:r w:rsidRPr="00F25A7A">
              <w:rPr>
                <w:lang w:val="pt-PT"/>
              </w:rPr>
              <w:t>COFINS</w:t>
            </w:r>
          </w:p>
        </w:tc>
        <w:tc>
          <w:tcPr>
            <w:tcW w:w="1812" w:type="dxa"/>
          </w:tcPr>
          <w:p w14:paraId="56D89146" w14:textId="77777777" w:rsidR="00F76DE5" w:rsidRPr="00F25A7A" w:rsidRDefault="00F76DE5" w:rsidP="00673F8A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  <w:tc>
          <w:tcPr>
            <w:tcW w:w="2183" w:type="dxa"/>
          </w:tcPr>
          <w:p w14:paraId="4D4A1B0C" w14:textId="77777777" w:rsidR="00F76DE5" w:rsidRPr="00F25A7A" w:rsidRDefault="00F76DE5" w:rsidP="00673F8A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</w:tr>
      <w:tr w:rsidR="00F76DE5" w:rsidRPr="00F25A7A" w14:paraId="2B5A0871" w14:textId="77777777" w:rsidTr="00673F8A">
        <w:trPr>
          <w:jc w:val="center"/>
        </w:trPr>
        <w:tc>
          <w:tcPr>
            <w:tcW w:w="1812" w:type="dxa"/>
          </w:tcPr>
          <w:p w14:paraId="263196D0" w14:textId="77777777" w:rsidR="00F76DE5" w:rsidRPr="00F25A7A" w:rsidRDefault="00F76DE5" w:rsidP="00673F8A">
            <w:pPr>
              <w:rPr>
                <w:lang w:val="pt-PT"/>
              </w:rPr>
            </w:pPr>
            <w:r w:rsidRPr="00F25A7A">
              <w:rPr>
                <w:lang w:val="pt-PT"/>
              </w:rPr>
              <w:t>CSLL</w:t>
            </w:r>
          </w:p>
        </w:tc>
        <w:tc>
          <w:tcPr>
            <w:tcW w:w="1812" w:type="dxa"/>
          </w:tcPr>
          <w:p w14:paraId="57737696" w14:textId="77777777" w:rsidR="00F76DE5" w:rsidRPr="00F25A7A" w:rsidRDefault="00F76DE5" w:rsidP="00673F8A">
            <w:pPr>
              <w:rPr>
                <w:lang w:val="pt-PT"/>
              </w:rPr>
            </w:pPr>
            <w:r w:rsidRPr="00F25A7A">
              <w:rPr>
                <w:lang w:val="pt-PT"/>
              </w:rPr>
              <w:t>2,88%</w:t>
            </w:r>
          </w:p>
        </w:tc>
        <w:tc>
          <w:tcPr>
            <w:tcW w:w="2183" w:type="dxa"/>
          </w:tcPr>
          <w:p w14:paraId="03994E35" w14:textId="77777777" w:rsidR="00F76DE5" w:rsidRPr="00F25A7A" w:rsidRDefault="00F76DE5" w:rsidP="00673F8A">
            <w:pPr>
              <w:rPr>
                <w:lang w:val="pt-PT"/>
              </w:rPr>
            </w:pPr>
            <w:r w:rsidRPr="00F25A7A">
              <w:rPr>
                <w:lang w:val="pt-PT"/>
              </w:rPr>
              <w:t>1,00%</w:t>
            </w:r>
          </w:p>
        </w:tc>
      </w:tr>
      <w:tr w:rsidR="00F76DE5" w:rsidRPr="00F25A7A" w14:paraId="328532E5" w14:textId="77777777" w:rsidTr="00673F8A">
        <w:trPr>
          <w:jc w:val="center"/>
        </w:trPr>
        <w:tc>
          <w:tcPr>
            <w:tcW w:w="1812" w:type="dxa"/>
          </w:tcPr>
          <w:p w14:paraId="3802B1F1" w14:textId="77777777" w:rsidR="00F76DE5" w:rsidRPr="00F25A7A" w:rsidRDefault="00F76DE5" w:rsidP="00673F8A">
            <w:pPr>
              <w:rPr>
                <w:lang w:val="pt-PT"/>
              </w:rPr>
            </w:pPr>
            <w:r w:rsidRPr="00F25A7A">
              <w:rPr>
                <w:lang w:val="pt-PT"/>
              </w:rPr>
              <w:t>IR</w:t>
            </w:r>
          </w:p>
        </w:tc>
        <w:tc>
          <w:tcPr>
            <w:tcW w:w="1812" w:type="dxa"/>
          </w:tcPr>
          <w:p w14:paraId="5A712AB0" w14:textId="77777777" w:rsidR="00F76DE5" w:rsidRPr="00F25A7A" w:rsidRDefault="00F76DE5" w:rsidP="00673F8A">
            <w:pPr>
              <w:rPr>
                <w:lang w:val="pt-PT"/>
              </w:rPr>
            </w:pPr>
            <w:r w:rsidRPr="004F6F6E">
              <w:rPr>
                <w:highlight w:val="yellow"/>
                <w:lang w:val="pt-PT"/>
              </w:rPr>
              <w:t>[VARIÁVEL]</w:t>
            </w:r>
          </w:p>
        </w:tc>
        <w:tc>
          <w:tcPr>
            <w:tcW w:w="2183" w:type="dxa"/>
          </w:tcPr>
          <w:p w14:paraId="427F8E5C" w14:textId="77777777" w:rsidR="00F76DE5" w:rsidRPr="00F25A7A" w:rsidRDefault="00F76DE5" w:rsidP="00673F8A">
            <w:pPr>
              <w:rPr>
                <w:lang w:val="pt-PT"/>
              </w:rPr>
            </w:pPr>
            <w:r w:rsidRPr="00F25A7A">
              <w:rPr>
                <w:lang w:val="pt-PT"/>
              </w:rPr>
              <w:t>1,</w:t>
            </w:r>
            <w:r w:rsidR="00FD7B76">
              <w:rPr>
                <w:lang w:val="pt-PT"/>
              </w:rPr>
              <w:t>5</w:t>
            </w:r>
            <w:r>
              <w:rPr>
                <w:lang w:val="pt-PT"/>
              </w:rPr>
              <w:t>0</w:t>
            </w:r>
            <w:r w:rsidRPr="00F25A7A">
              <w:rPr>
                <w:lang w:val="pt-PT"/>
              </w:rPr>
              <w:t>%</w:t>
            </w:r>
          </w:p>
        </w:tc>
      </w:tr>
    </w:tbl>
    <w:p w14:paraId="3AFE3C01" w14:textId="77777777" w:rsidR="00FD7B76" w:rsidRDefault="00FD7B76" w:rsidP="00FD7B76">
      <w:pPr>
        <w:pStyle w:val="Ttulo3"/>
      </w:pPr>
      <w:bookmarkStart w:id="72" w:name="_Toc224897217"/>
      <w:bookmarkStart w:id="73" w:name="TIPO9"/>
      <w:bookmarkEnd w:id="68"/>
      <w:r>
        <w:t>Objeto Contratual</w:t>
      </w:r>
      <w:bookmarkEnd w:id="72"/>
    </w:p>
    <w:p w14:paraId="4650D0C6" w14:textId="77777777" w:rsidR="00FD7B76" w:rsidRDefault="00FD7B76" w:rsidP="00FD7B76">
      <w:pPr>
        <w:rPr>
          <w:rFonts w:cs="Arial"/>
        </w:rPr>
      </w:pPr>
      <w:proofErr w:type="spellStart"/>
      <w:r>
        <w:t>ix</w:t>
      </w:r>
      <w:proofErr w:type="spellEnd"/>
      <w:r>
        <w:t>)</w:t>
      </w:r>
      <w:r>
        <w:tab/>
        <w:t xml:space="preserve">Tipo 9: </w:t>
      </w:r>
      <w:r>
        <w:rPr>
          <w:rFonts w:cs="Arial"/>
        </w:rPr>
        <w:t>L</w:t>
      </w:r>
      <w:r w:rsidRPr="00C22CB1">
        <w:rPr>
          <w:rFonts w:cs="Arial"/>
        </w:rPr>
        <w:t>icenciamento ou cessão de direito de uso de programas de computação</w:t>
      </w:r>
      <w:r>
        <w:rPr>
          <w:rFonts w:cs="Arial"/>
        </w:rPr>
        <w:t>;</w:t>
      </w:r>
    </w:p>
    <w:p w14:paraId="256610AD" w14:textId="77777777" w:rsidR="00FD7B76" w:rsidRDefault="00FD7B76" w:rsidP="00FD7B76">
      <w:r w:rsidRPr="0048199A">
        <w:t xml:space="preserve">“O objeto do contrato é </w:t>
      </w:r>
      <w:r>
        <w:t>a cessão de direito de uso dos softwares personalizados desenvolvidos</w:t>
      </w:r>
      <w:r w:rsidRPr="0048199A">
        <w:t xml:space="preserve"> pela CONTRATANTE, conforme detalhado em Proposta Comercial e Especificações Técnicas anexos.”</w:t>
      </w:r>
    </w:p>
    <w:p w14:paraId="579A8108" w14:textId="77777777" w:rsidR="00FD7B76" w:rsidRPr="00EB46AD" w:rsidRDefault="00FD7B76" w:rsidP="00FD7B76"/>
    <w:p w14:paraId="5D54F4FC" w14:textId="77777777" w:rsidR="00FD7B76" w:rsidRDefault="00FD7B76" w:rsidP="00F54E49">
      <w:pPr>
        <w:pStyle w:val="Ttulo4"/>
      </w:pPr>
      <w:bookmarkStart w:id="74" w:name="_Toc224897218"/>
      <w:r>
        <w:t>Alíquotas de Impostos e Retenções</w:t>
      </w:r>
      <w:bookmarkEnd w:id="74"/>
    </w:p>
    <w:p w14:paraId="1F4742A9" w14:textId="77777777" w:rsidR="00FD7B76" w:rsidRPr="00EB46AD" w:rsidRDefault="00FD7B76" w:rsidP="00FD7B76">
      <w:pPr>
        <w:pStyle w:val="Ttulo4"/>
        <w:rPr>
          <w:lang w:val="pt-PT"/>
        </w:rPr>
      </w:pPr>
      <w:bookmarkStart w:id="75" w:name="_Toc224897219"/>
      <w:r>
        <w:rPr>
          <w:lang w:val="pt-PT"/>
        </w:rPr>
        <w:t>ISSQN</w:t>
      </w:r>
      <w:bookmarkEnd w:id="75"/>
    </w:p>
    <w:p w14:paraId="0BD52271" w14:textId="77777777" w:rsidR="00FD7B76" w:rsidRDefault="00FD7B76" w:rsidP="00FD7B76">
      <w:pPr>
        <w:rPr>
          <w:rFonts w:cs="Arial"/>
        </w:rPr>
      </w:pPr>
      <w:r>
        <w:rPr>
          <w:rFonts w:cs="Arial"/>
          <w:b/>
          <w:bCs/>
        </w:rPr>
        <w:t>1.0</w:t>
      </w:r>
      <w:r w:rsidR="009C4F36">
        <w:rPr>
          <w:rFonts w:cs="Arial"/>
          <w:b/>
          <w:bCs/>
        </w:rPr>
        <w:t>5</w:t>
      </w:r>
      <w:r w:rsidRPr="0048199A">
        <w:rPr>
          <w:rFonts w:cs="Arial"/>
        </w:rPr>
        <w:t xml:space="preserve"> – </w:t>
      </w:r>
      <w:r w:rsidR="009C4F36">
        <w:rPr>
          <w:rFonts w:cs="Arial"/>
        </w:rPr>
        <w:t>L</w:t>
      </w:r>
      <w:r w:rsidR="009C4F36" w:rsidRPr="00C22CB1">
        <w:rPr>
          <w:rFonts w:cs="Arial"/>
        </w:rPr>
        <w:t>icenciamento ou cessão de direito de uso de programas de computação.</w:t>
      </w:r>
    </w:p>
    <w:p w14:paraId="0A9702C0" w14:textId="77777777" w:rsidR="00FD7B76" w:rsidRPr="00AC607E" w:rsidRDefault="00FD7B76" w:rsidP="00FD7B76">
      <w:pPr>
        <w:rPr>
          <w:lang w:val="pt-PT"/>
        </w:rPr>
      </w:pPr>
      <w:r w:rsidRPr="004C7351">
        <w:rPr>
          <w:b/>
          <w:bCs/>
          <w:lang w:val="pt-PT"/>
        </w:rPr>
        <w:t>Aliquota Considerada:</w:t>
      </w:r>
      <w:r>
        <w:rPr>
          <w:lang w:val="pt-PT"/>
        </w:rPr>
        <w:t xml:space="preserve"> 2,50%</w:t>
      </w:r>
    </w:p>
    <w:p w14:paraId="5E512DFB" w14:textId="77777777" w:rsidR="00FD7B76" w:rsidRDefault="00FD7B76" w:rsidP="00FD7B76">
      <w:pPr>
        <w:rPr>
          <w:lang w:val="pt-PT"/>
        </w:rPr>
      </w:pPr>
      <w:r w:rsidRPr="004C7351">
        <w:rPr>
          <w:b/>
          <w:bCs/>
          <w:highlight w:val="yellow"/>
          <w:lang w:val="pt-PT"/>
        </w:rPr>
        <w:t>Local de Recolhimento</w:t>
      </w:r>
      <w:r w:rsidRPr="004C7351">
        <w:rPr>
          <w:highlight w:val="yellow"/>
          <w:lang w:val="pt-PT"/>
        </w:rPr>
        <w:t xml:space="preserve">: </w:t>
      </w:r>
      <w:r>
        <w:rPr>
          <w:highlight w:val="yellow"/>
          <w:lang w:val="pt-PT"/>
        </w:rPr>
        <w:t>Recolhido pela TAGNA no municipio do prestador</w:t>
      </w:r>
      <w:r w:rsidRPr="004C7351">
        <w:rPr>
          <w:highlight w:val="yellow"/>
          <w:lang w:val="pt-PT"/>
        </w:rPr>
        <w:t>.</w:t>
      </w:r>
    </w:p>
    <w:p w14:paraId="6B5DD2CB" w14:textId="77777777" w:rsidR="00FD7B76" w:rsidRPr="00A64015" w:rsidRDefault="00FD7B76" w:rsidP="00FD7B76">
      <w:pPr>
        <w:pStyle w:val="Ttulo4"/>
        <w:rPr>
          <w:lang w:val="pt-PT"/>
        </w:rPr>
      </w:pPr>
      <w:bookmarkStart w:id="76" w:name="_Toc224897220"/>
      <w:r>
        <w:rPr>
          <w:lang w:val="pt-PT"/>
        </w:rPr>
        <w:t>Impostos Federais</w:t>
      </w:r>
      <w:bookmarkEnd w:id="7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2183"/>
      </w:tblGrid>
      <w:tr w:rsidR="00FD7B76" w:rsidRPr="00F25A7A" w14:paraId="7DE31823" w14:textId="77777777" w:rsidTr="00B152B2">
        <w:trPr>
          <w:jc w:val="center"/>
        </w:trPr>
        <w:tc>
          <w:tcPr>
            <w:tcW w:w="1812" w:type="dxa"/>
          </w:tcPr>
          <w:p w14:paraId="096CA312" w14:textId="77777777" w:rsidR="00FD7B76" w:rsidRPr="00F25A7A" w:rsidRDefault="00FD7B76" w:rsidP="00B152B2">
            <w:pPr>
              <w:rPr>
                <w:b/>
                <w:bCs/>
                <w:lang w:val="pt-PT"/>
              </w:rPr>
            </w:pPr>
            <w:r w:rsidRPr="00F25A7A">
              <w:rPr>
                <w:b/>
                <w:bCs/>
                <w:lang w:val="pt-PT"/>
              </w:rPr>
              <w:t>IMPOSTO</w:t>
            </w:r>
          </w:p>
        </w:tc>
        <w:tc>
          <w:tcPr>
            <w:tcW w:w="1812" w:type="dxa"/>
          </w:tcPr>
          <w:p w14:paraId="27B89D9E" w14:textId="77777777" w:rsidR="00FD7B76" w:rsidRPr="00436BCF" w:rsidRDefault="00FD7B76" w:rsidP="00B152B2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ALIQUOTA</w:t>
            </w:r>
          </w:p>
        </w:tc>
        <w:tc>
          <w:tcPr>
            <w:tcW w:w="2183" w:type="dxa"/>
          </w:tcPr>
          <w:p w14:paraId="70837316" w14:textId="77777777" w:rsidR="00FD7B76" w:rsidRPr="00436BCF" w:rsidRDefault="00FD7B76" w:rsidP="00B152B2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RETENÇÃO EM NF</w:t>
            </w:r>
          </w:p>
        </w:tc>
      </w:tr>
      <w:tr w:rsidR="00FD7B76" w:rsidRPr="00F25A7A" w14:paraId="19BA58F8" w14:textId="77777777" w:rsidTr="00B152B2">
        <w:trPr>
          <w:jc w:val="center"/>
        </w:trPr>
        <w:tc>
          <w:tcPr>
            <w:tcW w:w="1812" w:type="dxa"/>
          </w:tcPr>
          <w:p w14:paraId="0C21EE61" w14:textId="77777777" w:rsidR="00FD7B76" w:rsidRPr="00F25A7A" w:rsidRDefault="00FD7B76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lastRenderedPageBreak/>
              <w:t>PIS</w:t>
            </w:r>
          </w:p>
        </w:tc>
        <w:tc>
          <w:tcPr>
            <w:tcW w:w="1812" w:type="dxa"/>
          </w:tcPr>
          <w:p w14:paraId="0CC2B5DD" w14:textId="77777777" w:rsidR="00FD7B76" w:rsidRPr="00F25A7A" w:rsidRDefault="00FD7B76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  <w:tc>
          <w:tcPr>
            <w:tcW w:w="2183" w:type="dxa"/>
          </w:tcPr>
          <w:p w14:paraId="24C7A2B9" w14:textId="77777777" w:rsidR="00FD7B76" w:rsidRPr="00F25A7A" w:rsidRDefault="00FD7B76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</w:tr>
      <w:tr w:rsidR="00FD7B76" w:rsidRPr="00F25A7A" w14:paraId="7A85B29A" w14:textId="77777777" w:rsidTr="00B152B2">
        <w:trPr>
          <w:jc w:val="center"/>
        </w:trPr>
        <w:tc>
          <w:tcPr>
            <w:tcW w:w="1812" w:type="dxa"/>
          </w:tcPr>
          <w:p w14:paraId="1CF3D9B1" w14:textId="77777777" w:rsidR="00FD7B76" w:rsidRPr="00F25A7A" w:rsidRDefault="00FD7B76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COFINS</w:t>
            </w:r>
          </w:p>
        </w:tc>
        <w:tc>
          <w:tcPr>
            <w:tcW w:w="1812" w:type="dxa"/>
          </w:tcPr>
          <w:p w14:paraId="51F32C99" w14:textId="77777777" w:rsidR="00FD7B76" w:rsidRPr="00F25A7A" w:rsidRDefault="00FD7B76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  <w:tc>
          <w:tcPr>
            <w:tcW w:w="2183" w:type="dxa"/>
          </w:tcPr>
          <w:p w14:paraId="7902C67D" w14:textId="77777777" w:rsidR="00FD7B76" w:rsidRPr="00F25A7A" w:rsidRDefault="00FD7B76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</w:tr>
      <w:tr w:rsidR="00FD7B76" w:rsidRPr="00F25A7A" w14:paraId="35CC811E" w14:textId="77777777" w:rsidTr="00B152B2">
        <w:trPr>
          <w:jc w:val="center"/>
        </w:trPr>
        <w:tc>
          <w:tcPr>
            <w:tcW w:w="1812" w:type="dxa"/>
          </w:tcPr>
          <w:p w14:paraId="7621AE43" w14:textId="77777777" w:rsidR="00FD7B76" w:rsidRPr="00F25A7A" w:rsidRDefault="00FD7B76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CSLL</w:t>
            </w:r>
          </w:p>
        </w:tc>
        <w:tc>
          <w:tcPr>
            <w:tcW w:w="1812" w:type="dxa"/>
          </w:tcPr>
          <w:p w14:paraId="052724F9" w14:textId="77777777" w:rsidR="00FD7B76" w:rsidRPr="00F25A7A" w:rsidRDefault="00FD7B76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2,88%</w:t>
            </w:r>
          </w:p>
        </w:tc>
        <w:tc>
          <w:tcPr>
            <w:tcW w:w="2183" w:type="dxa"/>
          </w:tcPr>
          <w:p w14:paraId="49C215D6" w14:textId="77777777" w:rsidR="00FD7B76" w:rsidRPr="00F25A7A" w:rsidRDefault="00FD7B76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1,00%</w:t>
            </w:r>
          </w:p>
        </w:tc>
      </w:tr>
      <w:tr w:rsidR="00FD7B76" w:rsidRPr="00F25A7A" w14:paraId="37E25B80" w14:textId="77777777" w:rsidTr="00B152B2">
        <w:trPr>
          <w:jc w:val="center"/>
        </w:trPr>
        <w:tc>
          <w:tcPr>
            <w:tcW w:w="1812" w:type="dxa"/>
          </w:tcPr>
          <w:p w14:paraId="01823597" w14:textId="77777777" w:rsidR="00FD7B76" w:rsidRPr="00F25A7A" w:rsidRDefault="00FD7B76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IR</w:t>
            </w:r>
          </w:p>
        </w:tc>
        <w:tc>
          <w:tcPr>
            <w:tcW w:w="1812" w:type="dxa"/>
          </w:tcPr>
          <w:p w14:paraId="7B4EA596" w14:textId="77777777" w:rsidR="00FD7B76" w:rsidRPr="00F25A7A" w:rsidRDefault="00FD7B76" w:rsidP="00B152B2">
            <w:pPr>
              <w:rPr>
                <w:lang w:val="pt-PT"/>
              </w:rPr>
            </w:pPr>
            <w:r w:rsidRPr="004F6F6E">
              <w:rPr>
                <w:highlight w:val="yellow"/>
                <w:lang w:val="pt-PT"/>
              </w:rPr>
              <w:t>[VARIÁVEL]</w:t>
            </w:r>
          </w:p>
        </w:tc>
        <w:tc>
          <w:tcPr>
            <w:tcW w:w="2183" w:type="dxa"/>
          </w:tcPr>
          <w:p w14:paraId="1333737E" w14:textId="77777777" w:rsidR="00FD7B76" w:rsidRPr="00F25A7A" w:rsidRDefault="00FD7B76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1,</w:t>
            </w:r>
            <w:r>
              <w:rPr>
                <w:lang w:val="pt-PT"/>
              </w:rPr>
              <w:t>50</w:t>
            </w:r>
            <w:r w:rsidRPr="00F25A7A">
              <w:rPr>
                <w:lang w:val="pt-PT"/>
              </w:rPr>
              <w:t>%</w:t>
            </w:r>
          </w:p>
        </w:tc>
      </w:tr>
    </w:tbl>
    <w:p w14:paraId="01DD1638" w14:textId="77777777" w:rsidR="004B57A1" w:rsidRDefault="004B57A1" w:rsidP="004B57A1">
      <w:pPr>
        <w:pStyle w:val="Ttulo3"/>
      </w:pPr>
      <w:bookmarkStart w:id="77" w:name="_Toc224897221"/>
      <w:bookmarkStart w:id="78" w:name="TIPO10"/>
      <w:bookmarkEnd w:id="73"/>
      <w:r>
        <w:t>Objeto Contratual</w:t>
      </w:r>
      <w:bookmarkEnd w:id="77"/>
    </w:p>
    <w:p w14:paraId="19AA1838" w14:textId="77777777" w:rsidR="004B57A1" w:rsidRDefault="004B57A1" w:rsidP="004B57A1">
      <w:pPr>
        <w:rPr>
          <w:rFonts w:cs="Arial"/>
        </w:rPr>
      </w:pPr>
      <w:r>
        <w:t>x)</w:t>
      </w:r>
      <w:r>
        <w:tab/>
        <w:t xml:space="preserve">Tipo 10: </w:t>
      </w:r>
      <w:r>
        <w:rPr>
          <w:rFonts w:cs="Arial"/>
        </w:rPr>
        <w:t>S</w:t>
      </w:r>
      <w:r w:rsidRPr="00C22CB1">
        <w:rPr>
          <w:rFonts w:cs="Arial"/>
        </w:rPr>
        <w:t>uporte técnico em informática, inclusive instalação, configuração e manutenção de programas de computação e bancos de dados</w:t>
      </w:r>
      <w:r>
        <w:rPr>
          <w:rFonts w:cs="Arial"/>
        </w:rPr>
        <w:t>;</w:t>
      </w:r>
    </w:p>
    <w:p w14:paraId="2D6FE6D4" w14:textId="77777777" w:rsidR="004B57A1" w:rsidRDefault="004B57A1" w:rsidP="004B57A1">
      <w:r w:rsidRPr="0048199A">
        <w:t xml:space="preserve">“O objeto do contrato é </w:t>
      </w:r>
      <w:r>
        <w:t>a prestação de serviços relacionados a suporte técnico, como instalações, configurações e manutenções em softwares de computação e banco de dados por parte da</w:t>
      </w:r>
      <w:r w:rsidRPr="0048199A">
        <w:t xml:space="preserve"> CONTRATANTE, conforme detalhado em Proposta Comercial e Especificações Técnicas anexos.”</w:t>
      </w:r>
    </w:p>
    <w:p w14:paraId="38F70C43" w14:textId="77777777" w:rsidR="004B57A1" w:rsidRPr="00EB46AD" w:rsidRDefault="004B57A1" w:rsidP="004B57A1"/>
    <w:p w14:paraId="789E377C" w14:textId="77777777" w:rsidR="004B57A1" w:rsidRDefault="004B57A1" w:rsidP="00F54E49">
      <w:pPr>
        <w:pStyle w:val="Ttulo4"/>
      </w:pPr>
      <w:bookmarkStart w:id="79" w:name="_Toc224897222"/>
      <w:r>
        <w:t>Alíquotas de Impostos e Retenções</w:t>
      </w:r>
      <w:bookmarkEnd w:id="79"/>
    </w:p>
    <w:p w14:paraId="68C38562" w14:textId="77777777" w:rsidR="004B57A1" w:rsidRPr="00EB46AD" w:rsidRDefault="004B57A1" w:rsidP="004B57A1">
      <w:pPr>
        <w:pStyle w:val="Ttulo4"/>
        <w:rPr>
          <w:lang w:val="pt-PT"/>
        </w:rPr>
      </w:pPr>
      <w:bookmarkStart w:id="80" w:name="_Toc224897223"/>
      <w:r>
        <w:rPr>
          <w:lang w:val="pt-PT"/>
        </w:rPr>
        <w:t>ISSQN</w:t>
      </w:r>
      <w:bookmarkEnd w:id="80"/>
    </w:p>
    <w:p w14:paraId="2FE0EBD3" w14:textId="77777777" w:rsidR="004B57A1" w:rsidRDefault="004B57A1" w:rsidP="004B57A1">
      <w:pPr>
        <w:rPr>
          <w:rFonts w:cs="Arial"/>
        </w:rPr>
      </w:pPr>
      <w:r>
        <w:rPr>
          <w:rFonts w:cs="Arial"/>
          <w:b/>
          <w:bCs/>
        </w:rPr>
        <w:t>1.0</w:t>
      </w:r>
      <w:r w:rsidR="00E26413">
        <w:rPr>
          <w:rFonts w:cs="Arial"/>
          <w:b/>
          <w:bCs/>
        </w:rPr>
        <w:t>7</w:t>
      </w:r>
      <w:r w:rsidRPr="0048199A">
        <w:rPr>
          <w:rFonts w:cs="Arial"/>
        </w:rPr>
        <w:t xml:space="preserve"> – </w:t>
      </w:r>
      <w:r w:rsidR="00E26413" w:rsidRPr="00C22CB1">
        <w:rPr>
          <w:rFonts w:cs="Arial"/>
        </w:rPr>
        <w:t>Suporte técnico em informática, inclusive instalação, configuração e manutenção de programas de computação e bancos de dados.</w:t>
      </w:r>
    </w:p>
    <w:p w14:paraId="62C3D4B8" w14:textId="77777777" w:rsidR="004B57A1" w:rsidRPr="00AC607E" w:rsidRDefault="004B57A1" w:rsidP="004B57A1">
      <w:pPr>
        <w:rPr>
          <w:lang w:val="pt-PT"/>
        </w:rPr>
      </w:pPr>
      <w:r w:rsidRPr="004C7351">
        <w:rPr>
          <w:b/>
          <w:bCs/>
          <w:lang w:val="pt-PT"/>
        </w:rPr>
        <w:t>Aliquota Considerada:</w:t>
      </w:r>
      <w:r>
        <w:rPr>
          <w:lang w:val="pt-PT"/>
        </w:rPr>
        <w:t xml:space="preserve"> 2,50%</w:t>
      </w:r>
    </w:p>
    <w:p w14:paraId="0DC4733C" w14:textId="77777777" w:rsidR="004B57A1" w:rsidRDefault="004B57A1" w:rsidP="004B57A1">
      <w:pPr>
        <w:rPr>
          <w:lang w:val="pt-PT"/>
        </w:rPr>
      </w:pPr>
      <w:r w:rsidRPr="004C7351">
        <w:rPr>
          <w:b/>
          <w:bCs/>
          <w:highlight w:val="yellow"/>
          <w:lang w:val="pt-PT"/>
        </w:rPr>
        <w:t>Local de Recolhimento</w:t>
      </w:r>
      <w:r w:rsidRPr="004C7351">
        <w:rPr>
          <w:highlight w:val="yellow"/>
          <w:lang w:val="pt-PT"/>
        </w:rPr>
        <w:t xml:space="preserve">: </w:t>
      </w:r>
      <w:r>
        <w:rPr>
          <w:highlight w:val="yellow"/>
          <w:lang w:val="pt-PT"/>
        </w:rPr>
        <w:t>Recolhido pela TAGNA no municipio do prestador</w:t>
      </w:r>
      <w:r w:rsidRPr="004C7351">
        <w:rPr>
          <w:highlight w:val="yellow"/>
          <w:lang w:val="pt-PT"/>
        </w:rPr>
        <w:t>.</w:t>
      </w:r>
    </w:p>
    <w:p w14:paraId="448576D9" w14:textId="77777777" w:rsidR="004B57A1" w:rsidRPr="00A64015" w:rsidRDefault="004B57A1" w:rsidP="004B57A1">
      <w:pPr>
        <w:pStyle w:val="Ttulo4"/>
        <w:rPr>
          <w:lang w:val="pt-PT"/>
        </w:rPr>
      </w:pPr>
      <w:bookmarkStart w:id="81" w:name="_Toc224897224"/>
      <w:r>
        <w:rPr>
          <w:lang w:val="pt-PT"/>
        </w:rPr>
        <w:t>Impostos Federais</w:t>
      </w:r>
      <w:bookmarkEnd w:id="8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2183"/>
      </w:tblGrid>
      <w:tr w:rsidR="004B57A1" w:rsidRPr="00F25A7A" w14:paraId="027FADD7" w14:textId="77777777" w:rsidTr="00B152B2">
        <w:trPr>
          <w:jc w:val="center"/>
        </w:trPr>
        <w:tc>
          <w:tcPr>
            <w:tcW w:w="1812" w:type="dxa"/>
          </w:tcPr>
          <w:p w14:paraId="4F2D498F" w14:textId="77777777" w:rsidR="004B57A1" w:rsidRPr="00F25A7A" w:rsidRDefault="004B57A1" w:rsidP="00B152B2">
            <w:pPr>
              <w:rPr>
                <w:b/>
                <w:bCs/>
                <w:lang w:val="pt-PT"/>
              </w:rPr>
            </w:pPr>
            <w:r w:rsidRPr="00F25A7A">
              <w:rPr>
                <w:b/>
                <w:bCs/>
                <w:lang w:val="pt-PT"/>
              </w:rPr>
              <w:t>IMPOSTO</w:t>
            </w:r>
          </w:p>
        </w:tc>
        <w:tc>
          <w:tcPr>
            <w:tcW w:w="1812" w:type="dxa"/>
          </w:tcPr>
          <w:p w14:paraId="176BCDEA" w14:textId="77777777" w:rsidR="004B57A1" w:rsidRPr="00436BCF" w:rsidRDefault="004B57A1" w:rsidP="00B152B2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ALIQUOTA</w:t>
            </w:r>
          </w:p>
        </w:tc>
        <w:tc>
          <w:tcPr>
            <w:tcW w:w="2183" w:type="dxa"/>
          </w:tcPr>
          <w:p w14:paraId="1DC7511E" w14:textId="77777777" w:rsidR="004B57A1" w:rsidRPr="00436BCF" w:rsidRDefault="004B57A1" w:rsidP="00B152B2">
            <w:pPr>
              <w:rPr>
                <w:b/>
                <w:bCs/>
                <w:lang w:val="pt-PT"/>
              </w:rPr>
            </w:pPr>
            <w:r w:rsidRPr="00436BCF">
              <w:rPr>
                <w:b/>
                <w:bCs/>
                <w:lang w:val="pt-PT"/>
              </w:rPr>
              <w:t>RETENÇÃO EM NF</w:t>
            </w:r>
          </w:p>
        </w:tc>
      </w:tr>
      <w:tr w:rsidR="004B57A1" w:rsidRPr="00F25A7A" w14:paraId="225CC289" w14:textId="77777777" w:rsidTr="00B152B2">
        <w:trPr>
          <w:jc w:val="center"/>
        </w:trPr>
        <w:tc>
          <w:tcPr>
            <w:tcW w:w="1812" w:type="dxa"/>
          </w:tcPr>
          <w:p w14:paraId="773CBE95" w14:textId="77777777" w:rsidR="004B57A1" w:rsidRPr="00F25A7A" w:rsidRDefault="004B57A1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PIS</w:t>
            </w:r>
          </w:p>
        </w:tc>
        <w:tc>
          <w:tcPr>
            <w:tcW w:w="1812" w:type="dxa"/>
          </w:tcPr>
          <w:p w14:paraId="70686426" w14:textId="77777777" w:rsidR="004B57A1" w:rsidRPr="00F25A7A" w:rsidRDefault="004B57A1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  <w:tc>
          <w:tcPr>
            <w:tcW w:w="2183" w:type="dxa"/>
          </w:tcPr>
          <w:p w14:paraId="6FD6E6AF" w14:textId="77777777" w:rsidR="004B57A1" w:rsidRPr="00F25A7A" w:rsidRDefault="004B57A1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0,65%</w:t>
            </w:r>
          </w:p>
        </w:tc>
      </w:tr>
      <w:tr w:rsidR="004B57A1" w:rsidRPr="00F25A7A" w14:paraId="3A25E589" w14:textId="77777777" w:rsidTr="00B152B2">
        <w:trPr>
          <w:jc w:val="center"/>
        </w:trPr>
        <w:tc>
          <w:tcPr>
            <w:tcW w:w="1812" w:type="dxa"/>
          </w:tcPr>
          <w:p w14:paraId="5B9FB817" w14:textId="77777777" w:rsidR="004B57A1" w:rsidRPr="00F25A7A" w:rsidRDefault="004B57A1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COFINS</w:t>
            </w:r>
          </w:p>
        </w:tc>
        <w:tc>
          <w:tcPr>
            <w:tcW w:w="1812" w:type="dxa"/>
          </w:tcPr>
          <w:p w14:paraId="19663EA6" w14:textId="77777777" w:rsidR="004B57A1" w:rsidRPr="00F25A7A" w:rsidRDefault="004B57A1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  <w:tc>
          <w:tcPr>
            <w:tcW w:w="2183" w:type="dxa"/>
          </w:tcPr>
          <w:p w14:paraId="027E1630" w14:textId="77777777" w:rsidR="004B57A1" w:rsidRPr="00F25A7A" w:rsidRDefault="004B57A1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3,00%</w:t>
            </w:r>
          </w:p>
        </w:tc>
      </w:tr>
      <w:tr w:rsidR="004B57A1" w:rsidRPr="00F25A7A" w14:paraId="403D2416" w14:textId="77777777" w:rsidTr="00B152B2">
        <w:trPr>
          <w:jc w:val="center"/>
        </w:trPr>
        <w:tc>
          <w:tcPr>
            <w:tcW w:w="1812" w:type="dxa"/>
          </w:tcPr>
          <w:p w14:paraId="5AE39827" w14:textId="77777777" w:rsidR="004B57A1" w:rsidRPr="00F25A7A" w:rsidRDefault="004B57A1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CSLL</w:t>
            </w:r>
          </w:p>
        </w:tc>
        <w:tc>
          <w:tcPr>
            <w:tcW w:w="1812" w:type="dxa"/>
          </w:tcPr>
          <w:p w14:paraId="685109C6" w14:textId="77777777" w:rsidR="004B57A1" w:rsidRPr="00F25A7A" w:rsidRDefault="004B57A1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2,88%</w:t>
            </w:r>
          </w:p>
        </w:tc>
        <w:tc>
          <w:tcPr>
            <w:tcW w:w="2183" w:type="dxa"/>
          </w:tcPr>
          <w:p w14:paraId="07F0E991" w14:textId="77777777" w:rsidR="004B57A1" w:rsidRPr="00F25A7A" w:rsidRDefault="004B57A1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1,00%</w:t>
            </w:r>
          </w:p>
        </w:tc>
      </w:tr>
      <w:tr w:rsidR="004B57A1" w:rsidRPr="00F25A7A" w14:paraId="1F43C3EF" w14:textId="77777777" w:rsidTr="00B152B2">
        <w:trPr>
          <w:jc w:val="center"/>
        </w:trPr>
        <w:tc>
          <w:tcPr>
            <w:tcW w:w="1812" w:type="dxa"/>
          </w:tcPr>
          <w:p w14:paraId="049E339E" w14:textId="77777777" w:rsidR="004B57A1" w:rsidRPr="00F25A7A" w:rsidRDefault="004B57A1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IR</w:t>
            </w:r>
          </w:p>
        </w:tc>
        <w:tc>
          <w:tcPr>
            <w:tcW w:w="1812" w:type="dxa"/>
          </w:tcPr>
          <w:p w14:paraId="442EDCC9" w14:textId="77777777" w:rsidR="004B57A1" w:rsidRPr="00F25A7A" w:rsidRDefault="004B57A1" w:rsidP="00B152B2">
            <w:pPr>
              <w:rPr>
                <w:lang w:val="pt-PT"/>
              </w:rPr>
            </w:pPr>
            <w:r w:rsidRPr="004F6F6E">
              <w:rPr>
                <w:highlight w:val="yellow"/>
                <w:lang w:val="pt-PT"/>
              </w:rPr>
              <w:t>[VARIÁVEL]</w:t>
            </w:r>
          </w:p>
        </w:tc>
        <w:tc>
          <w:tcPr>
            <w:tcW w:w="2183" w:type="dxa"/>
          </w:tcPr>
          <w:p w14:paraId="54D8E130" w14:textId="77777777" w:rsidR="004B57A1" w:rsidRPr="00F25A7A" w:rsidRDefault="004B57A1" w:rsidP="00B152B2">
            <w:pPr>
              <w:rPr>
                <w:lang w:val="pt-PT"/>
              </w:rPr>
            </w:pPr>
            <w:r w:rsidRPr="00F25A7A">
              <w:rPr>
                <w:lang w:val="pt-PT"/>
              </w:rPr>
              <w:t>1,</w:t>
            </w:r>
            <w:r>
              <w:rPr>
                <w:lang w:val="pt-PT"/>
              </w:rPr>
              <w:t>50</w:t>
            </w:r>
            <w:r w:rsidRPr="00F25A7A">
              <w:rPr>
                <w:lang w:val="pt-PT"/>
              </w:rPr>
              <w:t>%</w:t>
            </w:r>
          </w:p>
        </w:tc>
      </w:tr>
    </w:tbl>
    <w:p w14:paraId="05C064F8" w14:textId="77777777" w:rsidR="009C0DD3" w:rsidRPr="009C0DD3" w:rsidRDefault="009C0DD3" w:rsidP="009C0DD3">
      <w:pPr>
        <w:rPr>
          <w:lang w:val="pt-PT"/>
        </w:rPr>
      </w:pPr>
    </w:p>
    <w:p w14:paraId="40EE39F6" w14:textId="77777777" w:rsidR="001F667A" w:rsidRPr="0048199A" w:rsidRDefault="001F667A" w:rsidP="00F12393">
      <w:pPr>
        <w:pStyle w:val="Ttulo1"/>
        <w:rPr>
          <w:lang w:val="pt-PT"/>
        </w:rPr>
      </w:pPr>
      <w:bookmarkStart w:id="82" w:name="_Toc224897225"/>
      <w:bookmarkEnd w:id="78"/>
      <w:r w:rsidRPr="0048199A">
        <w:rPr>
          <w:lang w:val="pt-PT"/>
        </w:rPr>
        <w:lastRenderedPageBreak/>
        <w:t>CRONOGRAMA DE DESEMBOLSO</w:t>
      </w:r>
      <w:bookmarkEnd w:id="82"/>
    </w:p>
    <w:p w14:paraId="0E32713B" w14:textId="77777777" w:rsidR="001F667A" w:rsidRPr="0048199A" w:rsidRDefault="001F667A" w:rsidP="00F12393">
      <w:pPr>
        <w:pStyle w:val="Ttulo1"/>
        <w:rPr>
          <w:lang w:val="pt-PT"/>
        </w:rPr>
      </w:pPr>
      <w:bookmarkStart w:id="83" w:name="_Toc224897226"/>
      <w:r w:rsidRPr="0048199A">
        <w:rPr>
          <w:lang w:val="pt-PT"/>
        </w:rPr>
        <w:lastRenderedPageBreak/>
        <w:t>TARIFA PARA SERVIÇOS ADICIONAIS</w:t>
      </w:r>
      <w:bookmarkEnd w:id="83"/>
    </w:p>
    <w:p w14:paraId="402E9643" w14:textId="77777777" w:rsidR="001F667A" w:rsidRPr="0048199A" w:rsidRDefault="00F12393" w:rsidP="001F667A">
      <w:pPr>
        <w:rPr>
          <w:lang w:val="pt-PT"/>
        </w:rPr>
      </w:pPr>
      <w:bookmarkStart w:id="84" w:name="_Hlk2856110"/>
      <w:r w:rsidRPr="0048199A">
        <w:t xml:space="preserve">Se durante o decorrer do projeto a </w:t>
      </w:r>
      <w:sdt>
        <w:sdtPr>
          <w:alias w:val="Empresa"/>
          <w:tag w:val=""/>
          <w:id w:val="60219284"/>
          <w:placeholder>
            <w:docPart w:val="401602CF4E10423D8C71FCB59DF8F4DC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E9087E" w:rsidRPr="0048199A">
            <w:t>@EMPRESA</w:t>
          </w:r>
        </w:sdtContent>
      </w:sdt>
      <w:r w:rsidRPr="0048199A">
        <w:t xml:space="preserve"> solicitar o desenvol</w:t>
      </w:r>
      <w:r w:rsidR="00B335E3" w:rsidRPr="0048199A">
        <w:t xml:space="preserve">vimento de serviços adicionais </w:t>
      </w:r>
      <w:r w:rsidRPr="0048199A">
        <w:t xml:space="preserve">aos incluídos nesta proposta, estes serviços serão cobrados de acordo com a </w:t>
      </w:r>
      <w:r w:rsidRPr="0048199A">
        <w:rPr>
          <w:highlight w:val="yellow"/>
        </w:rPr>
        <w:t>[TABELA]</w:t>
      </w:r>
      <w:r w:rsidRPr="0048199A">
        <w:t>.</w:t>
      </w:r>
    </w:p>
    <w:bookmarkEnd w:id="84"/>
    <w:p w14:paraId="56475A29" w14:textId="77777777" w:rsidR="001F667A" w:rsidRPr="0048199A" w:rsidRDefault="001F667A" w:rsidP="001F667A">
      <w:pPr>
        <w:rPr>
          <w:lang w:val="pt-PT"/>
        </w:rPr>
      </w:pPr>
    </w:p>
    <w:p w14:paraId="0A5ABE39" w14:textId="77777777" w:rsidR="001F667A" w:rsidRPr="0048199A" w:rsidRDefault="001F667A" w:rsidP="001F667A"/>
    <w:p w14:paraId="564056B0" w14:textId="77777777" w:rsidR="00C71DB2" w:rsidRPr="0048199A" w:rsidRDefault="00C71DB2" w:rsidP="00C71DB2">
      <w:pPr>
        <w:pStyle w:val="Tagna-Realce"/>
      </w:pPr>
      <w:bookmarkStart w:id="85" w:name="_Hlk523306514"/>
      <w:r w:rsidRPr="0048199A">
        <w:t>Premissas, Restrições e Exclusões:</w:t>
      </w:r>
    </w:p>
    <w:p w14:paraId="7D4A90CD" w14:textId="77777777" w:rsidR="00C71DB2" w:rsidRPr="0048199A" w:rsidRDefault="00C71DB2" w:rsidP="00C71DB2">
      <w:pPr>
        <w:pStyle w:val="Tagna-Marcador1"/>
      </w:pPr>
      <w:r w:rsidRPr="0048199A">
        <w:t>O item adicional “Diária de viagem” deverá ser faturado por dia de alocação a mais que for necessário o colaborador TAGNA ficar em campo (inclusive finais de semanas e dias de folga). Estas despesas contemplam custos de hospedagem, aluguel de carro, gasolina e alimentação fora do site.</w:t>
      </w:r>
    </w:p>
    <w:p w14:paraId="30A1F3C5" w14:textId="77777777" w:rsidR="00C71DB2" w:rsidRPr="0048199A" w:rsidRDefault="00C71DB2" w:rsidP="00C71DB2">
      <w:pPr>
        <w:pStyle w:val="Tagna-Marcador1"/>
      </w:pPr>
      <w:r w:rsidRPr="0048199A">
        <w:t xml:space="preserve">O item adicional “Diária de profissional” são contempladas 08 horas de trabalhos do </w:t>
      </w:r>
      <w:r w:rsidR="009963E8" w:rsidRPr="0048199A">
        <w:t>profissional de acordo com o nível indicado na tabela, estas despesas não contemplam valores despesas de viagem.</w:t>
      </w:r>
    </w:p>
    <w:bookmarkEnd w:id="85"/>
    <w:p w14:paraId="5011AA9A" w14:textId="77777777" w:rsidR="00AC2B8F" w:rsidRPr="0048199A" w:rsidRDefault="00AC2B8F" w:rsidP="00AC2B8F"/>
    <w:p w14:paraId="50CAAE36" w14:textId="77777777" w:rsidR="001F667A" w:rsidRPr="0048199A" w:rsidRDefault="001F667A" w:rsidP="005E250B">
      <w:pPr>
        <w:pStyle w:val="Ttulo1"/>
      </w:pPr>
      <w:bookmarkStart w:id="86" w:name="_Toc224897227"/>
      <w:r w:rsidRPr="0048199A">
        <w:lastRenderedPageBreak/>
        <w:t>DADOS CADASTRAIS</w:t>
      </w:r>
      <w:bookmarkEnd w:id="86"/>
    </w:p>
    <w:p w14:paraId="0A8A2669" w14:textId="77777777" w:rsidR="003C1A20" w:rsidRPr="0048199A" w:rsidRDefault="003C1A20" w:rsidP="003C1A20">
      <w:r w:rsidRPr="0048199A">
        <w:t>Razão Social: TAGNA Tecnologia de Automação Industrial Ltda.</w:t>
      </w:r>
    </w:p>
    <w:p w14:paraId="70F046FC" w14:textId="77777777" w:rsidR="003C1A20" w:rsidRPr="0048199A" w:rsidRDefault="003C1A20" w:rsidP="003C1A20">
      <w:r w:rsidRPr="0048199A">
        <w:t>Tratada por: TAGNA</w:t>
      </w:r>
    </w:p>
    <w:p w14:paraId="4CE01E44" w14:textId="77777777" w:rsidR="003C1A20" w:rsidRPr="0048199A" w:rsidRDefault="003C1A20" w:rsidP="003C1A20">
      <w:r w:rsidRPr="0048199A">
        <w:t>CNPJ:</w:t>
      </w:r>
      <w:r w:rsidRPr="0048199A">
        <w:tab/>
        <w:t>10.725.184/0001-00</w:t>
      </w:r>
    </w:p>
    <w:p w14:paraId="4CF6061F" w14:textId="77777777" w:rsidR="003C1A20" w:rsidRPr="0048199A" w:rsidRDefault="003C1A20" w:rsidP="003C1A20">
      <w:r w:rsidRPr="0048199A">
        <w:t>Inscrição Estadual: 002227155.00-76</w:t>
      </w:r>
    </w:p>
    <w:p w14:paraId="1555B0ED" w14:textId="77777777" w:rsidR="003C1A20" w:rsidRPr="0048199A" w:rsidRDefault="003C1A20" w:rsidP="003C1A20">
      <w:r w:rsidRPr="0048199A">
        <w:t>Inscrição Municipal: 239.062/001-3</w:t>
      </w:r>
    </w:p>
    <w:p w14:paraId="13712986" w14:textId="77777777" w:rsidR="003C1A20" w:rsidRPr="0048199A" w:rsidRDefault="003C1A20" w:rsidP="003C1A20">
      <w:r w:rsidRPr="0048199A">
        <w:t>Endereço: Avenida do Contorno, 7069 – Santo Antônio, Belo Horizonte - MG, 30110-043.</w:t>
      </w:r>
    </w:p>
    <w:p w14:paraId="7752C0B5" w14:textId="77777777" w:rsidR="001F667A" w:rsidRPr="0048199A" w:rsidRDefault="003C1A20" w:rsidP="001F667A">
      <w:r w:rsidRPr="0048199A">
        <w:t>Telefone: 031 3504-3854</w:t>
      </w:r>
    </w:p>
    <w:p w14:paraId="3CB7E773" w14:textId="77777777" w:rsidR="001F667A" w:rsidRPr="0048199A" w:rsidRDefault="001F667A" w:rsidP="001F667A">
      <w:pPr>
        <w:pStyle w:val="Tagna-Realce"/>
      </w:pPr>
      <w:r w:rsidRPr="0048199A">
        <w:t>CONTATOS:</w:t>
      </w:r>
    </w:p>
    <w:p w14:paraId="7636FED1" w14:textId="77777777" w:rsidR="001F667A" w:rsidRPr="0048199A" w:rsidRDefault="001F667A" w:rsidP="001F667A">
      <w:r w:rsidRPr="0048199A">
        <w:t xml:space="preserve">Diretoria Comercial: Edvar </w:t>
      </w:r>
      <w:proofErr w:type="spellStart"/>
      <w:r w:rsidRPr="0048199A">
        <w:t>Spadette</w:t>
      </w:r>
      <w:proofErr w:type="spellEnd"/>
      <w:r w:rsidRPr="0048199A">
        <w:t xml:space="preserve"> Junior </w:t>
      </w:r>
    </w:p>
    <w:p w14:paraId="36DA822D" w14:textId="77777777" w:rsidR="001F667A" w:rsidRPr="0048199A" w:rsidRDefault="001F667A" w:rsidP="001F667A">
      <w:r w:rsidRPr="0048199A">
        <w:t>E-mail: edvar.junior@tagna.com.br</w:t>
      </w:r>
    </w:p>
    <w:p w14:paraId="77C0C1B3" w14:textId="77777777" w:rsidR="001F667A" w:rsidRPr="0048199A" w:rsidRDefault="001F667A" w:rsidP="001F667A">
      <w:proofErr w:type="spellStart"/>
      <w:r w:rsidRPr="0048199A">
        <w:t>Tel</w:t>
      </w:r>
      <w:proofErr w:type="spellEnd"/>
      <w:r w:rsidRPr="0048199A">
        <w:t>: 031 98726-2328.</w:t>
      </w:r>
    </w:p>
    <w:p w14:paraId="38D3E990" w14:textId="77777777" w:rsidR="001F667A" w:rsidRPr="0048199A" w:rsidRDefault="001F667A" w:rsidP="001F667A"/>
    <w:p w14:paraId="34B404C4" w14:textId="77777777" w:rsidR="001F667A" w:rsidRPr="0048199A" w:rsidRDefault="001F667A" w:rsidP="001F667A">
      <w:r w:rsidRPr="0048199A">
        <w:t xml:space="preserve">Diretoria Técnica: Leandro </w:t>
      </w:r>
      <w:proofErr w:type="spellStart"/>
      <w:r w:rsidRPr="0048199A">
        <w:t>Amantea</w:t>
      </w:r>
      <w:proofErr w:type="spellEnd"/>
      <w:r w:rsidRPr="0048199A">
        <w:t xml:space="preserve"> de Freitas</w:t>
      </w:r>
    </w:p>
    <w:p w14:paraId="7927A9AB" w14:textId="77777777" w:rsidR="001F667A" w:rsidRPr="0048199A" w:rsidRDefault="001F667A" w:rsidP="001F667A">
      <w:r w:rsidRPr="0048199A">
        <w:t>E-mail: leandro.amantea@tagna.com.br</w:t>
      </w:r>
    </w:p>
    <w:p w14:paraId="01A4F67E" w14:textId="77777777" w:rsidR="001F667A" w:rsidRPr="0048199A" w:rsidRDefault="001F667A" w:rsidP="001F667A">
      <w:proofErr w:type="spellStart"/>
      <w:r w:rsidRPr="0048199A">
        <w:t>Tel</w:t>
      </w:r>
      <w:proofErr w:type="spellEnd"/>
      <w:r w:rsidRPr="0048199A">
        <w:t>: 031 98726-2334</w:t>
      </w:r>
    </w:p>
    <w:p w14:paraId="3090EC82" w14:textId="77777777" w:rsidR="001F667A" w:rsidRPr="0048199A" w:rsidRDefault="001F667A" w:rsidP="001F667A"/>
    <w:p w14:paraId="42CDFB90" w14:textId="77777777" w:rsidR="001F667A" w:rsidRPr="0048199A" w:rsidRDefault="001F667A" w:rsidP="001F667A">
      <w:r w:rsidRPr="0048199A">
        <w:t>Diretoria Técnica: André Carvalho Guerra de Almeida</w:t>
      </w:r>
    </w:p>
    <w:p w14:paraId="73389B76" w14:textId="77777777" w:rsidR="001F667A" w:rsidRPr="0048199A" w:rsidRDefault="001F667A" w:rsidP="001F667A">
      <w:r w:rsidRPr="0048199A">
        <w:t>E-mail: andre.carvalho@tagna.com.br</w:t>
      </w:r>
    </w:p>
    <w:p w14:paraId="5DB105C9" w14:textId="77777777" w:rsidR="001F667A" w:rsidRPr="0048199A" w:rsidRDefault="00A15087" w:rsidP="001F667A">
      <w:proofErr w:type="spellStart"/>
      <w:r w:rsidRPr="0048199A">
        <w:t>Tel</w:t>
      </w:r>
      <w:proofErr w:type="spellEnd"/>
      <w:r w:rsidRPr="0048199A">
        <w:t xml:space="preserve">: </w:t>
      </w:r>
      <w:r w:rsidR="002E65A9" w:rsidRPr="0048199A">
        <w:t>31 99737-7611</w:t>
      </w:r>
    </w:p>
    <w:p w14:paraId="6B37DD0A" w14:textId="77777777" w:rsidR="005E250B" w:rsidRPr="0048199A" w:rsidRDefault="005E250B" w:rsidP="005E250B">
      <w:pPr>
        <w:pStyle w:val="Ttulo1"/>
      </w:pPr>
      <w:bookmarkStart w:id="87" w:name="_Toc224897228"/>
      <w:r w:rsidRPr="0048199A">
        <w:lastRenderedPageBreak/>
        <w:t>VALIDADE DA PROPOSTA</w:t>
      </w:r>
      <w:bookmarkEnd w:id="87"/>
    </w:p>
    <w:p w14:paraId="5927AD7C" w14:textId="77777777" w:rsidR="005E250B" w:rsidRPr="0048199A" w:rsidRDefault="005E250B" w:rsidP="005E250B">
      <w:r w:rsidRPr="0048199A">
        <w:t xml:space="preserve">As condições desta proposta são válidas por </w:t>
      </w:r>
      <w:r w:rsidR="0048199A" w:rsidRPr="0048199A">
        <w:t>60</w:t>
      </w:r>
      <w:r w:rsidRPr="0048199A">
        <w:t xml:space="preserve"> dias corridos a partir da data publicada nesta proposta, estando sujeitas a confirmação após este período.</w:t>
      </w:r>
    </w:p>
    <w:p w14:paraId="62375AC4" w14:textId="77777777" w:rsidR="005E250B" w:rsidRPr="0048199A" w:rsidRDefault="005E250B" w:rsidP="005E250B"/>
    <w:p w14:paraId="00A2008D" w14:textId="77777777" w:rsidR="005F7ACD" w:rsidRPr="0048199A" w:rsidRDefault="005F7ACD" w:rsidP="005F7ACD">
      <w:r w:rsidRPr="0048199A">
        <w:rPr>
          <w:b/>
          <w:u w:val="single"/>
        </w:rPr>
        <w:t>NOTA IMPORTANTE:</w:t>
      </w:r>
      <w:r w:rsidRPr="0048199A">
        <w:t xml:space="preserve"> O documento Condições Gerais de Fornecimento TAGNA é parte integrante da proposta es todas os itens previstos no documento são válidos nessa proposta, sempre prevalecendo o escrito e detalhado na proposta em caso de divergências.</w:t>
      </w:r>
    </w:p>
    <w:p w14:paraId="61FBD18D" w14:textId="77777777" w:rsidR="005F7ACD" w:rsidRPr="0048199A" w:rsidRDefault="005F7ACD" w:rsidP="005E250B"/>
    <w:p w14:paraId="14A2EE23" w14:textId="77777777" w:rsidR="005F7ACD" w:rsidRPr="0048199A" w:rsidRDefault="005F7ACD" w:rsidP="005E250B"/>
    <w:p w14:paraId="49966079" w14:textId="77777777" w:rsidR="005E250B" w:rsidRPr="0048199A" w:rsidRDefault="005E250B" w:rsidP="005E250B">
      <w:r w:rsidRPr="0048199A">
        <w:t xml:space="preserve">Belo Horizonte, </w:t>
      </w:r>
      <w:r w:rsidR="00A955A8" w:rsidRPr="0048199A">
        <w:fldChar w:fldCharType="begin"/>
      </w:r>
      <w:r w:rsidR="00A955A8" w:rsidRPr="0048199A">
        <w:instrText xml:space="preserve"> DATE  \@ "d' de 'MMMM' de 'yyyy"  \* MERGEFORMAT </w:instrText>
      </w:r>
      <w:r w:rsidR="00A955A8" w:rsidRPr="0048199A">
        <w:fldChar w:fldCharType="separate"/>
      </w:r>
      <w:r w:rsidR="00E239B0">
        <w:rPr>
          <w:noProof/>
        </w:rPr>
        <w:t>24 de março de 2026</w:t>
      </w:r>
      <w:r w:rsidR="00A955A8" w:rsidRPr="0048199A">
        <w:fldChar w:fldCharType="end"/>
      </w:r>
      <w:r w:rsidR="00A955A8" w:rsidRPr="0048199A">
        <w:t>.</w:t>
      </w:r>
    </w:p>
    <w:p w14:paraId="28FFDECB" w14:textId="77777777" w:rsidR="005E250B" w:rsidRPr="0048199A" w:rsidRDefault="005E250B" w:rsidP="005E250B"/>
    <w:p w14:paraId="7B12ED9B" w14:textId="77777777" w:rsidR="005E250B" w:rsidRPr="0048199A" w:rsidRDefault="005E250B" w:rsidP="005E250B">
      <w:r w:rsidRPr="0048199A">
        <w:t>Atenciosamente,</w:t>
      </w:r>
    </w:p>
    <w:p w14:paraId="203247AD" w14:textId="77777777" w:rsidR="005E250B" w:rsidRPr="0048199A" w:rsidRDefault="005E250B" w:rsidP="005E250B"/>
    <w:p w14:paraId="43F46EC5" w14:textId="77777777" w:rsidR="005E250B" w:rsidRPr="0048199A" w:rsidRDefault="005E250B" w:rsidP="005E250B"/>
    <w:p w14:paraId="134A5AE1" w14:textId="77777777" w:rsidR="005E250B" w:rsidRPr="0048199A" w:rsidRDefault="005E250B" w:rsidP="005E250B"/>
    <w:p w14:paraId="268D1F04" w14:textId="77777777" w:rsidR="005E250B" w:rsidRPr="0048199A" w:rsidRDefault="005E250B" w:rsidP="005E250B">
      <w:r w:rsidRPr="0048199A">
        <w:t xml:space="preserve">Edvar </w:t>
      </w:r>
      <w:proofErr w:type="spellStart"/>
      <w:r w:rsidRPr="0048199A">
        <w:t>Spadette</w:t>
      </w:r>
      <w:proofErr w:type="spellEnd"/>
      <w:r w:rsidRPr="0048199A">
        <w:t xml:space="preserve"> Junior</w:t>
      </w:r>
    </w:p>
    <w:p w14:paraId="0EEB958D" w14:textId="77777777" w:rsidR="005E250B" w:rsidRPr="0048199A" w:rsidRDefault="005E250B" w:rsidP="005E250B">
      <w:r w:rsidRPr="0048199A">
        <w:t>TAGNA Tecnologia de Automação Industrial Ltda.</w:t>
      </w:r>
    </w:p>
    <w:p w14:paraId="7ED5056E" w14:textId="77777777" w:rsidR="005E250B" w:rsidRPr="0048199A" w:rsidRDefault="005E250B" w:rsidP="005E250B">
      <w:r w:rsidRPr="0048199A">
        <w:t>Departamento Comercial</w:t>
      </w:r>
    </w:p>
    <w:p w14:paraId="4D3E4A8A" w14:textId="77777777" w:rsidR="00CD6E5E" w:rsidRPr="0048199A" w:rsidRDefault="00CD6E5E" w:rsidP="00CD6E5E"/>
    <w:p w14:paraId="69BE7A74" w14:textId="77777777" w:rsidR="00CD6E5E" w:rsidRPr="0048199A" w:rsidRDefault="00CD6E5E" w:rsidP="00CD6E5E"/>
    <w:p w14:paraId="4B6CAAAD" w14:textId="77777777" w:rsidR="00CD6E5E" w:rsidRPr="0048199A" w:rsidRDefault="00CD6E5E" w:rsidP="00CD6E5E">
      <w:pPr>
        <w:keepNext/>
        <w:keepLines/>
        <w:pageBreakBefore/>
        <w:numPr>
          <w:ilvl w:val="0"/>
          <w:numId w:val="10"/>
        </w:numPr>
        <w:tabs>
          <w:tab w:val="clear" w:pos="425"/>
          <w:tab w:val="num" w:pos="360"/>
          <w:tab w:val="left" w:pos="4605"/>
        </w:tabs>
        <w:outlineLvl w:val="0"/>
        <w:rPr>
          <w:b/>
          <w:color w:val="000000"/>
          <w:sz w:val="24"/>
          <w:szCs w:val="24"/>
        </w:rPr>
      </w:pPr>
      <w:r w:rsidRPr="0048199A">
        <w:rPr>
          <w:b/>
          <w:color w:val="000000"/>
          <w:sz w:val="24"/>
          <w:szCs w:val="24"/>
        </w:rPr>
        <w:lastRenderedPageBreak/>
        <w:t>CONDIÇÕES GERAIS DE FORNECIMENTO</w:t>
      </w:r>
    </w:p>
    <w:p w14:paraId="22DC9653" w14:textId="77777777" w:rsidR="00EF2B74" w:rsidRDefault="00EF2B74" w:rsidP="00EF2B74">
      <w:pPr>
        <w:pStyle w:val="00ManchadeTexto"/>
        <w:spacing w:line="240" w:lineRule="auto"/>
        <w:ind w:left="0" w:firstLine="0"/>
        <w:rPr>
          <w:sz w:val="16"/>
          <w:szCs w:val="17"/>
        </w:rPr>
        <w:sectPr w:rsidR="00EF2B74" w:rsidSect="008D0BEB">
          <w:headerReference w:type="default" r:id="rId27"/>
          <w:footerReference w:type="default" r:id="rId28"/>
          <w:type w:val="continuous"/>
          <w:pgSz w:w="11907" w:h="16840" w:code="9"/>
          <w:pgMar w:top="1701" w:right="1134" w:bottom="1134" w:left="1701" w:header="567" w:footer="397" w:gutter="0"/>
          <w:pgNumType w:start="1"/>
          <w:cols w:space="720"/>
          <w:docGrid w:linePitch="492"/>
        </w:sectPr>
      </w:pPr>
    </w:p>
    <w:p w14:paraId="037FC213" w14:textId="77777777" w:rsidR="00EF2B74" w:rsidRPr="00F74889" w:rsidRDefault="00EF2B74" w:rsidP="00EF2B74">
      <w:pPr>
        <w:pStyle w:val="00ManchadeTexto"/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As presentes Condições Gerais de Fornecimento regulamentam todas e quaisquer transações comerciais entre TAGNA Tecnologia de Automação Industrial Ltda.-EPP. (“TAGNA”) e a CONTRATANTE. Eventuais condições </w:t>
      </w:r>
      <w:r w:rsidRPr="00F74889">
        <w:rPr>
          <w:sz w:val="16"/>
          <w:szCs w:val="17"/>
        </w:rPr>
        <w:t xml:space="preserve">especiais, que alterem ou complementem as presentes condições, somente terão validade se previstas nas propostas da TAGNA ou se tiverem sido aprovadas, por escrito, pela TAGNA. </w:t>
      </w:r>
    </w:p>
    <w:p w14:paraId="57451729" w14:textId="77777777" w:rsidR="00EF2B74" w:rsidRPr="00F74889" w:rsidRDefault="00EF2B74" w:rsidP="00EF2B74">
      <w:pPr>
        <w:pStyle w:val="00ManchadeTexto"/>
        <w:spacing w:line="240" w:lineRule="auto"/>
        <w:ind w:left="0" w:firstLine="0"/>
        <w:rPr>
          <w:sz w:val="16"/>
          <w:szCs w:val="17"/>
        </w:rPr>
        <w:sectPr w:rsidR="00EF2B74" w:rsidRPr="00F74889" w:rsidSect="00EF2B74">
          <w:type w:val="continuous"/>
          <w:pgSz w:w="11907" w:h="16840" w:code="9"/>
          <w:pgMar w:top="1701" w:right="1134" w:bottom="1134" w:left="1701" w:header="567" w:footer="397" w:gutter="0"/>
          <w:pgNumType w:start="1"/>
          <w:cols w:num="2" w:space="720"/>
          <w:docGrid w:linePitch="492"/>
        </w:sectPr>
      </w:pPr>
    </w:p>
    <w:p w14:paraId="10966BF2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FORMAS DE PAGAMENTO:</w:t>
      </w:r>
    </w:p>
    <w:p w14:paraId="75B7D38A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Desenvolvimentos de sistemas em escritório:</w:t>
      </w:r>
    </w:p>
    <w:p w14:paraId="283B50EB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Os faturamentos serão realizados imediatamente após a conclusão das atividades descritas na tabela de eventos.</w:t>
      </w:r>
    </w:p>
    <w:p w14:paraId="069BFD8C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Finalizado o evento, a TAGNA irá emitir nota fiscal referente aos valores previstos correspondentes as atividades executadas, que deverá ser paga pela CONTRATANTE em até </w:t>
      </w:r>
      <w:r w:rsidRPr="00F74889">
        <w:rPr>
          <w:b/>
          <w:bCs/>
          <w:sz w:val="16"/>
          <w:szCs w:val="17"/>
        </w:rPr>
        <w:t>30 dias corridos</w:t>
      </w:r>
      <w:r w:rsidRPr="00F74889">
        <w:rPr>
          <w:sz w:val="16"/>
          <w:szCs w:val="17"/>
        </w:rPr>
        <w:t xml:space="preserve"> após sua emissão.</w:t>
      </w:r>
    </w:p>
    <w:p w14:paraId="295AA3DA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Serviços de campo:</w:t>
      </w:r>
    </w:p>
    <w:p w14:paraId="154C9A52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A TAGNA procederá mensalmente à medição dos serviços, emitindo o correspondente Boletim de Medição no primeiro dia útil de cada mês, referente as atividades realizadas no mês anterior.</w:t>
      </w:r>
    </w:p>
    <w:p w14:paraId="36C8F124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A CONTRATANTE terá o prazo de 5 (cinco) dias para validar os Boletins de Medição emitidos pela TAGNA. Finalizado esse prazo o boletim de medição será considerado aprovado.</w:t>
      </w:r>
    </w:p>
    <w:p w14:paraId="55D7B224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Uma vez validado um Boletim de Medição, a TAGNA irá emitir a respectiva nota fiscal, que deverá ser paga pela CONTRATANTE em até 30 dias corridos após sua emissão.</w:t>
      </w:r>
    </w:p>
    <w:p w14:paraId="4ED9F488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Fornecimento de Hardware e Software:</w:t>
      </w:r>
    </w:p>
    <w:p w14:paraId="1A86DD00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Os faturamentos serão realizados imediatamente após o envio dos itens na unidade da CONTRATANTE.</w:t>
      </w:r>
    </w:p>
    <w:p w14:paraId="42D90970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Para envio a entrega, a TAGNA irá emitir nota fiscal referente aos valores previstos correspondentes as atividades executadas, que deverá ser paga pela CONTRATANTE em até 20 dias corridos após sua emissão.</w:t>
      </w:r>
    </w:p>
    <w:p w14:paraId="1B4BEF9F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MULTAS POR ATRASO DE PAGAMENTO:</w:t>
      </w:r>
    </w:p>
    <w:p w14:paraId="4B3469BF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Na eventualidade dos pagamentos não serem efetuados na data devida, serão acrescidos ao valor principal multa de 2% (dois por cento) e juros de 1% (um por cento) ao mês calculado pro rata die a partir da data de vencimento da fatura.</w:t>
      </w:r>
    </w:p>
    <w:p w14:paraId="34C9AD10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REAJUSTES:</w:t>
      </w:r>
    </w:p>
    <w:p w14:paraId="38010F23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O preço é irreajustável pelo período de 12 meses a partir da data de referência e após este prazo será reajustado baseado no índice IGP-M (Índice Geral de Preços do Mercado), publicado pela Fundação Getúlio Vargas.</w:t>
      </w:r>
    </w:p>
    <w:p w14:paraId="1BAE80C4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A data publicada no final da proposta servirá como referência para fins de reajustes de preços.</w:t>
      </w:r>
    </w:p>
    <w:p w14:paraId="108EAAE2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TRIBUTOS:</w:t>
      </w:r>
    </w:p>
    <w:p w14:paraId="4C3E651C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Preços Serviços:</w:t>
      </w:r>
    </w:p>
    <w:p w14:paraId="10B9C82E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Os preços apresentados na proposta já incluem todos os impostos e encargos, conforme descrito abaixo.</w:t>
      </w:r>
    </w:p>
    <w:p w14:paraId="42413A7E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 xml:space="preserve"> ISSQN: Conforme legislação municipal.</w:t>
      </w:r>
    </w:p>
    <w:p w14:paraId="5B6DCCF0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 xml:space="preserve"> PIS/COFINS: 3,65%</w:t>
      </w:r>
    </w:p>
    <w:p w14:paraId="1E5BF2E0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IRPJ: 4,8%</w:t>
      </w:r>
    </w:p>
    <w:p w14:paraId="48812D21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CSSL: 2,88%</w:t>
      </w:r>
    </w:p>
    <w:p w14:paraId="1EAD15D8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Preço Materiais e Equipamentos:</w:t>
      </w:r>
    </w:p>
    <w:p w14:paraId="712BC48D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Os preços apresentados na proposta já incluem todos os impostos e encargos, conforme descrito abaixo.</w:t>
      </w:r>
    </w:p>
    <w:p w14:paraId="37204132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PIS/COFINS: 3,65%</w:t>
      </w:r>
    </w:p>
    <w:p w14:paraId="6B71EB43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CSLL: 1,08%</w:t>
      </w:r>
    </w:p>
    <w:p w14:paraId="0C5B49DA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IR: 1,2%</w:t>
      </w:r>
    </w:p>
    <w:p w14:paraId="252CE1E0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  <w:u w:val="single"/>
        </w:rPr>
        <w:t>NOTA SOBRE ICMS:</w:t>
      </w:r>
      <w:r w:rsidRPr="00F74889">
        <w:rPr>
          <w:sz w:val="16"/>
          <w:szCs w:val="17"/>
        </w:rPr>
        <w:t xml:space="preserve"> Como o ICMS está sobre jurisdição de acordos interestaduais o ICMS incluso no preço estará apresentado na proposta da TAGNA.</w:t>
      </w:r>
    </w:p>
    <w:p w14:paraId="45E21243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  <w:u w:val="single"/>
        </w:rPr>
        <w:t>NOTA SOBRE IPI:</w:t>
      </w:r>
      <w:r w:rsidRPr="00F74889">
        <w:rPr>
          <w:sz w:val="16"/>
          <w:szCs w:val="17"/>
        </w:rPr>
        <w:t xml:space="preserve"> A alíquota de IPI a ser considerada no preço dos produtos/equipamentos será apresentada na proposta comercial, lembrando que o IPI não compõe o preço de venda apresentado.</w:t>
      </w:r>
    </w:p>
    <w:p w14:paraId="0CE35D8C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  <w:u w:val="single"/>
        </w:rPr>
        <w:t>NOTA SOBRE DIFAL:</w:t>
      </w:r>
      <w:r w:rsidRPr="00F74889">
        <w:rPr>
          <w:sz w:val="16"/>
          <w:szCs w:val="17"/>
        </w:rPr>
        <w:t xml:space="preserve"> Não estamos considerando o DIFAL no preço dos equipamentos. Caso a CONTRATANTE necessite que os valores sejam inclusos, os preços da proposta comercial deverão ser alterados.</w:t>
      </w:r>
    </w:p>
    <w:p w14:paraId="09888919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  <w:u w:val="single"/>
        </w:rPr>
        <w:t>NOTA SOBRE INSS</w:t>
      </w:r>
      <w:r w:rsidRPr="00F74889">
        <w:rPr>
          <w:sz w:val="16"/>
          <w:szCs w:val="17"/>
        </w:rPr>
        <w:t>: Não cabe a retenção de 11% sobre o valor das notas fiscais emitida pela TAGNA, a título de contribuição previdenciária. Os serviços fornecidos pela TAGNA, objeto da seguinte proposta, não se enquadram nos serviços sujeitos à retenção, listados nos artigos 145 a 147 da Instrução Normativa SRP nº 3, de 14 de julho de 2005, que regulamenta o artigo 31 da lei 8212/91.</w:t>
      </w:r>
    </w:p>
    <w:p w14:paraId="56003143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MOBILIZAÇÃO DE EQUIPE DE TRABALHO</w:t>
      </w:r>
    </w:p>
    <w:p w14:paraId="606EC57C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>
        <w:rPr>
          <w:sz w:val="16"/>
          <w:szCs w:val="17"/>
        </w:rPr>
        <w:t>C</w:t>
      </w:r>
      <w:r w:rsidRPr="00F74889">
        <w:rPr>
          <w:sz w:val="16"/>
          <w:szCs w:val="17"/>
        </w:rPr>
        <w:t>onsideramos um prazo de 30 dias corridos para mobilização da equipe para início dos trabalhos.</w:t>
      </w:r>
    </w:p>
    <w:p w14:paraId="149B0057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Mobilização para início de atividades de campo:</w:t>
      </w:r>
    </w:p>
    <w:p w14:paraId="1968B85D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A definição da data de início das atividades de campo deverá ser repassada para a TAGNA com um prazo de antecedência mínimo de 15 dias corridos antes da viagem.</w:t>
      </w:r>
    </w:p>
    <w:p w14:paraId="61758872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DESPESAS DE VIAGEM:</w:t>
      </w:r>
    </w:p>
    <w:p w14:paraId="7500743F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Despesas por conta da CONTRATANTE:</w:t>
      </w:r>
    </w:p>
    <w:p w14:paraId="2D78983D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Quando as despesas de viagem ocorrerem por conta da CONTRATANTE, a TAGNA obriga que pelo menos as condições mínimas fornecidas pela TAGNA para seus funcionários sejam seguidas como base para esse fornecimento como:</w:t>
      </w:r>
    </w:p>
    <w:p w14:paraId="06751FAD" w14:textId="77777777" w:rsidR="00EF2B74" w:rsidRPr="00F74889" w:rsidRDefault="00EF2B74" w:rsidP="00EF2B74">
      <w:pPr>
        <w:pStyle w:val="00ManchadeTexto"/>
        <w:numPr>
          <w:ilvl w:val="0"/>
          <w:numId w:val="14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Almoço: Dentro da unidade.</w:t>
      </w:r>
    </w:p>
    <w:p w14:paraId="564CD636" w14:textId="77777777" w:rsidR="00EF2B74" w:rsidRPr="00F74889" w:rsidRDefault="00EF2B74" w:rsidP="00EF2B74">
      <w:pPr>
        <w:pStyle w:val="00ManchadeTexto"/>
        <w:numPr>
          <w:ilvl w:val="0"/>
          <w:numId w:val="14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Jantar: Valor de referência de R$</w:t>
      </w:r>
      <w:r>
        <w:rPr>
          <w:sz w:val="16"/>
          <w:szCs w:val="17"/>
        </w:rPr>
        <w:t>8</w:t>
      </w:r>
      <w:r w:rsidRPr="00F74889">
        <w:rPr>
          <w:sz w:val="16"/>
          <w:szCs w:val="17"/>
        </w:rPr>
        <w:t>0,00.</w:t>
      </w:r>
    </w:p>
    <w:p w14:paraId="5CC2AF74" w14:textId="77777777" w:rsidR="00EF2B74" w:rsidRPr="00F74889" w:rsidRDefault="00EF2B74" w:rsidP="00EF2B74">
      <w:pPr>
        <w:pStyle w:val="00ManchadeTexto"/>
        <w:numPr>
          <w:ilvl w:val="0"/>
          <w:numId w:val="14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Hospedagem: Hospedagem em hotel em quarto individual, ar-condicionado e garagem caso necessário.</w:t>
      </w:r>
    </w:p>
    <w:p w14:paraId="33D1ED2D" w14:textId="77777777" w:rsidR="00EF2B74" w:rsidRPr="00F74889" w:rsidRDefault="00EF2B74" w:rsidP="00EF2B74">
      <w:pPr>
        <w:pStyle w:val="00ManchadeTexto"/>
        <w:numPr>
          <w:ilvl w:val="0"/>
          <w:numId w:val="14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Translado: Para viagem fora de região metropolitana de Belo Horizonte, o translado para unidade deverá ocorrer, sempre que possível, por via aérea.</w:t>
      </w:r>
    </w:p>
    <w:p w14:paraId="1784B0BD" w14:textId="77777777" w:rsidR="00EF2B74" w:rsidRPr="00F74889" w:rsidRDefault="00EF2B74" w:rsidP="00EF2B74">
      <w:pPr>
        <w:pStyle w:val="00ManchadeTexto"/>
        <w:numPr>
          <w:ilvl w:val="0"/>
          <w:numId w:val="14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Taxi: Deverá ser fornecido taxi para deslocamento da unidade da TAGNA ou residência do colaborador para o aeroporto de Confins, o mesmo acontecendo para o retorno.</w:t>
      </w:r>
    </w:p>
    <w:p w14:paraId="587D10E2" w14:textId="77777777" w:rsidR="00EF2B74" w:rsidRPr="00F74889" w:rsidRDefault="00EF2B74" w:rsidP="00EF2B74">
      <w:pPr>
        <w:pStyle w:val="00ManchadeTexto"/>
        <w:numPr>
          <w:ilvl w:val="0"/>
          <w:numId w:val="14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 xml:space="preserve">Carro: a CONTRATANTE deverá disponibilizar carro com motorista para translado do colaborador à unidade da CONTRATANTE ou </w:t>
      </w:r>
      <w:r w:rsidRPr="00F74889">
        <w:rPr>
          <w:sz w:val="16"/>
          <w:szCs w:val="17"/>
        </w:rPr>
        <w:lastRenderedPageBreak/>
        <w:t>deverá fornecer carro alugado em adequadas condições de uso para o colaborador TAGNA.</w:t>
      </w:r>
    </w:p>
    <w:p w14:paraId="50FDA037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Despesas por conta da TAGNA:</w:t>
      </w:r>
    </w:p>
    <w:p w14:paraId="2CF85053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Quando as despesas de viagem ocorrem por conta da TAGNA os valores estarão sempre inclusos nos preços e serão faturados juntamente com os serviços prestados. A TAGNA sempre considera que a alimentação dentro do site da CONTRATANTE será de responsabilidade da CONTRATANTE, exceto quando detalhado de forma diferente na proposta enviada.</w:t>
      </w:r>
    </w:p>
    <w:p w14:paraId="4D2E3AAC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Despesas reembolsadas para a TAGNA:</w:t>
      </w:r>
    </w:p>
    <w:p w14:paraId="018DAD02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Quando as despesas forem de responsabilidade da CONTRATANTE, mas necessitarem de serem custeadas pela TAGNA para posterior reembolso, as despesas serão faturadas pela TAGNA para a CONTRATANTE através da emissão de uma nota de débito acrescida de 5% do valor total das despesas a título de custos de administração.</w:t>
      </w:r>
    </w:p>
    <w:p w14:paraId="3332D502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proofErr w:type="gramStart"/>
      <w:r w:rsidRPr="00F74889">
        <w:rPr>
          <w:b/>
          <w:sz w:val="16"/>
          <w:szCs w:val="17"/>
        </w:rPr>
        <w:t>POLITICA</w:t>
      </w:r>
      <w:proofErr w:type="gramEnd"/>
      <w:r w:rsidRPr="00F74889">
        <w:rPr>
          <w:b/>
          <w:sz w:val="16"/>
          <w:szCs w:val="17"/>
        </w:rPr>
        <w:t xml:space="preserve"> DE VIAGEM:</w:t>
      </w:r>
    </w:p>
    <w:p w14:paraId="402278CE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A política de viagem da TAGNA, para serviços de campo fora da Região Metropolitana de Belo Horizonte, define que a cada 21 dias de trabalho externo o colaborador da TAGNA terá direito a 01 dia útil de folga na sede. </w:t>
      </w:r>
    </w:p>
    <w:p w14:paraId="05815C55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As viagens de vinda para a folga e retorno pós folga, se necessário, deverão ocorrer em horário comercial para que o funcionário possa realmente ter um dia útil completo de folga. Fora dessas datas, as viagens ocorrerão de forma previamente acordada entre a TAGNA, a CONTRATANTE e o colaborador.</w:t>
      </w:r>
    </w:p>
    <w:p w14:paraId="4EBFCA72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Eventualmente, dependendo da unidade em que está sendo prestado o serviço a TAGNA e a CONTRATANTE podem acordar uma alteração na política de viagem, desde que essa não impacte em custos adicionais para a CONTRATANTE e nem a execução de horas extras.</w:t>
      </w:r>
    </w:p>
    <w:p w14:paraId="2EC65FA4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ATRASOS</w:t>
      </w:r>
    </w:p>
    <w:p w14:paraId="0B4FE375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A TAGNA não poderá ser penalizada por eventuais atrasos no prazo estabelecido para realização dos serviços e entrega dos fornecimentos, quando esses forem causados por motivos alheios à sua responsabilidade, inclusive aqueles que forem motivados por impedimentos de qualquer natureza dos serviços públicos de transporte, dos correios, da Receita Federal, da alfândega e outros pertinentes.</w:t>
      </w:r>
    </w:p>
    <w:p w14:paraId="12D5C0EB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Para o fiel cumprimento dos prazos estipulados nas propostas deste fornecimento, todos os documentos necessários à sua execução deverão ser disponibilizados pela CONTRATANTE em tempo hábil para execução dos serviços acordados entre as partes</w:t>
      </w:r>
    </w:p>
    <w:p w14:paraId="2D56C0CD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CANCELAMENTOS:</w:t>
      </w:r>
    </w:p>
    <w:p w14:paraId="742F529C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De projeto:</w:t>
      </w:r>
    </w:p>
    <w:p w14:paraId="56811837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A CONTRATANTE poderá rescindir imotivadamente o contrato com a TAGNA mediante pré-aviso mínimo de 30 (trinta) dias à CONTRATADA, arcando a CONTRATANTE, neste caso, com o pagamento do que for devido à CONTRATADA, até a efetiva data da paralisação dos Serviços, além dos custos de desmobilização da equipe de projeto.</w:t>
      </w:r>
    </w:p>
    <w:p w14:paraId="318AE566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De atividades de campo:</w:t>
      </w:r>
    </w:p>
    <w:p w14:paraId="388F57B7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Caso a CONTRATANTE solicite o cancelamento/ remarcação das atividades de campo com os colaboradores da TAGNA já mobilizados em sua unidade, todos os custos de viagens e horas disponíveis serão cobrados como horas trabalhadas.</w:t>
      </w:r>
    </w:p>
    <w:p w14:paraId="6E24E344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Caso a CONTRATANTE solicite o cancelamento/ remarcação das atividades de campo ainda sem a mobilização dos profissionais em sua unidade, com um prazo inferior </w:t>
      </w:r>
      <w:proofErr w:type="gramStart"/>
      <w:r w:rsidRPr="00F74889">
        <w:rPr>
          <w:sz w:val="16"/>
          <w:szCs w:val="17"/>
        </w:rPr>
        <w:t>à</w:t>
      </w:r>
      <w:proofErr w:type="gramEnd"/>
      <w:r w:rsidRPr="00F74889">
        <w:rPr>
          <w:sz w:val="16"/>
          <w:szCs w:val="17"/>
        </w:rPr>
        <w:t xml:space="preserve"> 15 dias corridos, a CONTRATANTE deverá arcar com todas as despesas de cancelamento/ remarcação de todas as reservas já realizadas. </w:t>
      </w:r>
    </w:p>
    <w:p w14:paraId="182F951A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LIMITE DE RESPONSABILIDADE:</w:t>
      </w:r>
    </w:p>
    <w:p w14:paraId="7477C169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A responsabilidade da TAGNA em quaisquer reivindicações com base em dispositivos contratuais por quaisquer perdas e danos ocasionados, relacionados ou resultantes dos serviços, fabricação, venda, entrega, conserto, substituição ou uso de quaisquer mercadorias objeto do fornecimento não poderá, em caso algum, exceder o preço atribuído à serviços, fornecimento ou parte dele, que tenha dado causa à reivindicação. </w:t>
      </w:r>
    </w:p>
    <w:p w14:paraId="3143D77A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A TAGNA em hipótese alguma será responsabilizada por lucros cessantes, danos indiretos, custos de capital ou reclamação de terceiros por interrupção de serviços e produção.</w:t>
      </w:r>
    </w:p>
    <w:p w14:paraId="12AE2064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SEGUROS:</w:t>
      </w:r>
    </w:p>
    <w:p w14:paraId="3D1D513A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Os preços presentes na proposta da TAGNA não contemplam a contratação de nenhum seguro garantia ou carta fiança, a não ser que explicitamente presente e detalhados nas propostas. Caso a CONTRATANTE solicite a contratação e apresentação </w:t>
      </w:r>
      <w:proofErr w:type="gramStart"/>
      <w:r w:rsidRPr="00F74889">
        <w:rPr>
          <w:sz w:val="16"/>
          <w:szCs w:val="17"/>
        </w:rPr>
        <w:t>dos mesmos</w:t>
      </w:r>
      <w:proofErr w:type="gramEnd"/>
      <w:r w:rsidRPr="00F74889">
        <w:rPr>
          <w:sz w:val="16"/>
          <w:szCs w:val="17"/>
        </w:rPr>
        <w:t xml:space="preserve">, os valores da proposta comercial deverão ser revisados. </w:t>
      </w:r>
    </w:p>
    <w:p w14:paraId="28C2010D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JORNADA DE TRABALHO:</w:t>
      </w:r>
    </w:p>
    <w:p w14:paraId="35AF278A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Em Escritório:</w:t>
      </w:r>
    </w:p>
    <w:p w14:paraId="1B8CAE7B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Todas as atividades da TAGNA em escritório, serão realizadas por seus profissionais em dias úteis, com jornada de trabalho de 8 (oito) horas diárias contidos entre o horário </w:t>
      </w:r>
      <w:proofErr w:type="gramStart"/>
      <w:r w:rsidRPr="00F74889">
        <w:rPr>
          <w:sz w:val="16"/>
          <w:szCs w:val="17"/>
        </w:rPr>
        <w:t>de</w:t>
      </w:r>
      <w:proofErr w:type="gramEnd"/>
      <w:r w:rsidRPr="00F74889">
        <w:rPr>
          <w:sz w:val="16"/>
          <w:szCs w:val="17"/>
        </w:rPr>
        <w:t xml:space="preserve"> 7:00 às 19:00, dependendo da rotina de trabalho da CONTRATANTE. A TAGNA sempre tentará se adequar ao horário administrativo da CONTRATANTE.</w:t>
      </w:r>
    </w:p>
    <w:p w14:paraId="7F0E53E3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Horários diferentes de trabalho podem ser aceitos desde que explicitamente detalhados na proposta enviada. </w:t>
      </w:r>
    </w:p>
    <w:p w14:paraId="63B515F0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Em Campo:</w:t>
      </w:r>
    </w:p>
    <w:p w14:paraId="35177660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Todas as atividades da TAGNA em campo, serão realizadas por seus profissionais com jornada de trabalho de 44 horas semanais. A rotina de trabalho semanal deverá ser definida pela CONTRATANTE na reunião de </w:t>
      </w:r>
      <w:proofErr w:type="spellStart"/>
      <w:r w:rsidRPr="00F74889">
        <w:rPr>
          <w:sz w:val="16"/>
          <w:szCs w:val="17"/>
        </w:rPr>
        <w:t>kick</w:t>
      </w:r>
      <w:proofErr w:type="spellEnd"/>
      <w:r w:rsidRPr="00F74889">
        <w:rPr>
          <w:sz w:val="16"/>
          <w:szCs w:val="17"/>
        </w:rPr>
        <w:t>-off do projeto.</w:t>
      </w:r>
    </w:p>
    <w:p w14:paraId="602500B6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Horários diferentes de trabalho podem ser aceitos desde que explicitamente detalhados na proposta enviada.</w:t>
      </w:r>
    </w:p>
    <w:p w14:paraId="06993D08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b/>
          <w:sz w:val="16"/>
          <w:szCs w:val="17"/>
          <w:u w:val="single"/>
        </w:rPr>
        <w:t>NOTA IMPORTANTE:</w:t>
      </w:r>
      <w:r w:rsidRPr="00F74889">
        <w:rPr>
          <w:sz w:val="16"/>
          <w:szCs w:val="17"/>
        </w:rPr>
        <w:t xml:space="preserve"> Considerado que, uma vez mobilizado para execução dos serviços no site do cliente, o colaborador da TAGNA estará disponível para os serviços em campo, não sendo aceitas folgas na cidade do cliente dentro de uma mobilização para serviços em campo.</w:t>
      </w:r>
    </w:p>
    <w:p w14:paraId="3FC7197F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Plantão de Sobreaviso:</w:t>
      </w:r>
    </w:p>
    <w:p w14:paraId="542A02D0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Se no decorrer das atividades da TAGNA para o CLIENTE, no escritório ou em campo, for solicitado a necessidade de que o colaborador da TAGNA fique em plantão de sobreaviso, as horas de sobreaviso serão cobradas conforme lei trabalhista: Uma vez caracterizado o sobreaviso, o trabalhador tem direito a remuneração de um terço do salário-hora multiplicado pelo número de horas que permaneceu à disposição. Se for acionado, recebe horas extras correspondentes ao tempo efetivamente trabalhado.</w:t>
      </w:r>
    </w:p>
    <w:p w14:paraId="6ABAD20E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Horas-Extras</w:t>
      </w:r>
    </w:p>
    <w:p w14:paraId="1C1963E4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lastRenderedPageBreak/>
        <w:t>Para atividades realizadas fora das jornadas de trabalho acima e/ou em finais de semana e feriados, serão aplicados os seguintes adicionais de horas extras:</w:t>
      </w:r>
    </w:p>
    <w:p w14:paraId="1519DE86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Segunda a sábado (até 2ª. Hora diária) – 50%</w:t>
      </w:r>
    </w:p>
    <w:p w14:paraId="1C7A731A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Segunda a sábado (a partir da 3ª. Hora diária) – 100%</w:t>
      </w:r>
    </w:p>
    <w:p w14:paraId="209E7DAB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Segunda a sábado (a partir da 31ª. hora-extra mensal) – 100%</w:t>
      </w:r>
    </w:p>
    <w:p w14:paraId="7B47DF10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Domingos e feriados – 100%</w:t>
      </w:r>
    </w:p>
    <w:p w14:paraId="0F454FC4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sz w:val="16"/>
          <w:szCs w:val="17"/>
        </w:rPr>
        <w:t>Adicional de horas noturnas – 20%</w:t>
      </w:r>
    </w:p>
    <w:p w14:paraId="7111DBDB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O adicional de hora noturna se aplica para todas as atividades realizadas entre 22:00 </w:t>
      </w:r>
      <w:proofErr w:type="gramStart"/>
      <w:r w:rsidRPr="00F74889">
        <w:rPr>
          <w:sz w:val="16"/>
          <w:szCs w:val="17"/>
        </w:rPr>
        <w:t>às</w:t>
      </w:r>
      <w:proofErr w:type="gramEnd"/>
      <w:r w:rsidRPr="00F74889">
        <w:rPr>
          <w:sz w:val="16"/>
          <w:szCs w:val="17"/>
        </w:rPr>
        <w:t xml:space="preserve"> 05:00.</w:t>
      </w:r>
    </w:p>
    <w:p w14:paraId="552C4F9A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NOTA: Não consideramos adicional de periculosidade nos preços fornecidos. Caso a CONTRATANTE solicite a inclusão desse adicional os preços da proposta comercial deverão ser revisados.</w:t>
      </w:r>
    </w:p>
    <w:p w14:paraId="1FF6A848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SOBREAVISO</w:t>
      </w:r>
    </w:p>
    <w:p w14:paraId="54A283C2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A proposta da TAGNA não prevê horas de sobreaviso para o projeto. Caso o cliente necessite de sobreaviso do colaborador da TAGNA em campo enquanto </w:t>
      </w:r>
      <w:proofErr w:type="gramStart"/>
      <w:r w:rsidRPr="00F74889">
        <w:rPr>
          <w:sz w:val="16"/>
          <w:szCs w:val="17"/>
        </w:rPr>
        <w:t>o mesmo</w:t>
      </w:r>
      <w:proofErr w:type="gramEnd"/>
      <w:r w:rsidRPr="00F74889">
        <w:rPr>
          <w:sz w:val="16"/>
          <w:szCs w:val="17"/>
        </w:rPr>
        <w:t xml:space="preserve"> não estiver em horário de trabalho a TAGNA poderá deixar seu profissional de sobreaviso sendo que serão cobradas 1/3 das horas em que o profissional ficar de sobreaviso.</w:t>
      </w:r>
    </w:p>
    <w:p w14:paraId="79A58CC1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SUBCONTRATAÇÕES</w:t>
      </w:r>
    </w:p>
    <w:p w14:paraId="5F15BBCD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A TAGNA considera que, para a realização do serviço, a CONTRATANTE permitirá a subcontratação de serviços de terceiros quando necessários.</w:t>
      </w:r>
    </w:p>
    <w:p w14:paraId="5FD292B2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LOCAL DE TRABALHO</w:t>
      </w:r>
    </w:p>
    <w:p w14:paraId="2C528DBB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Serviços de desenvolvimentos de aplicativos e projetos de engenharia serão realizados na unidade da TAGNA. </w:t>
      </w:r>
    </w:p>
    <w:p w14:paraId="76141B51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Para serviços de campo consideramos que a CONTRATANTE fornecerá espaço e recursos de escritório (mesa, cadeira, ponto de internet, ponto de </w:t>
      </w:r>
      <w:proofErr w:type="gramStart"/>
      <w:r w:rsidRPr="00F74889">
        <w:rPr>
          <w:sz w:val="16"/>
          <w:szCs w:val="17"/>
        </w:rPr>
        <w:t>telefone, etc.</w:t>
      </w:r>
      <w:proofErr w:type="gramEnd"/>
      <w:r w:rsidRPr="00F74889">
        <w:rPr>
          <w:sz w:val="16"/>
          <w:szCs w:val="17"/>
        </w:rPr>
        <w:t xml:space="preserve">) aos profissionais da TAGNA durante o período em que </w:t>
      </w:r>
      <w:proofErr w:type="gramStart"/>
      <w:r w:rsidRPr="00F74889">
        <w:rPr>
          <w:sz w:val="16"/>
          <w:szCs w:val="17"/>
        </w:rPr>
        <w:t>os mesmos</w:t>
      </w:r>
      <w:proofErr w:type="gramEnd"/>
      <w:r w:rsidRPr="00F74889">
        <w:rPr>
          <w:sz w:val="16"/>
          <w:szCs w:val="17"/>
        </w:rPr>
        <w:t xml:space="preserve"> estiverem no seu site.</w:t>
      </w:r>
    </w:p>
    <w:p w14:paraId="7C68F133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ENTREGA/RETIRADA DE MATERIAIS:</w:t>
      </w:r>
    </w:p>
    <w:p w14:paraId="60FA3E9E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A entrega/retirada de materiais, equipamentos, software, que forem responsabilidade de compra da CONTRATANTE ou que forem comprados pela TAGNA e estiverem de posse da CONTRATANTE, necessários para os desenvolvimentos do projeto na unidade da TAGNA, será de responsabilidade da CONTRATANTE. Não cabe à TAGNA tratar das questões logísticas de entrega desses materiais em sua unidade.</w:t>
      </w:r>
    </w:p>
    <w:p w14:paraId="7B410E6F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7"/>
        </w:rPr>
      </w:pPr>
      <w:r w:rsidRPr="00F74889">
        <w:rPr>
          <w:sz w:val="16"/>
          <w:szCs w:val="17"/>
        </w:rPr>
        <w:t>Frete de Materiais Fornecidos no Projeto:</w:t>
      </w:r>
    </w:p>
    <w:p w14:paraId="09D3ACC4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Quando a TAGNA em sua proposta tratar do fornecimento de equipamentos, materiais e software, considera que o frete sempre ocorrerá por conta e ordem da CONTRATANTE (FOB), exceto quando explicitado de forma diferente na proposta.</w:t>
      </w:r>
    </w:p>
    <w:p w14:paraId="1897992C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DOCUMENTAÇÂO:</w:t>
      </w:r>
    </w:p>
    <w:p w14:paraId="0ADBE8C8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Documentação enviada pela CONTRATANTE:</w:t>
      </w:r>
    </w:p>
    <w:p w14:paraId="317DF22F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Estamos considerando que todos os documentos existentes tais como desenhos, layouts e informações fornecidas pela CONTRATANTE, correspondem fielmente à situação atual do projeto. A veracidade de tais informações é, pois, de responsabilidade exclusiva da CONTRATANTE.</w:t>
      </w:r>
    </w:p>
    <w:p w14:paraId="47C0D163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Documentação entregue pela TAGNA:</w:t>
      </w:r>
    </w:p>
    <w:p w14:paraId="4B2D9469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Idioma: </w:t>
      </w:r>
    </w:p>
    <w:p w14:paraId="2EA36AFE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Toda documentação gerada para os fornecimentos será na língua portuguesa, salvo explicitado de forma diferente na proposta enviada pela TAGNA.</w:t>
      </w:r>
    </w:p>
    <w:p w14:paraId="4E4C6CDC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NOTA: Para fornecimentos de equipamentos e softwares a documentação entregue será a mesma fornecida pelo fabricante.</w:t>
      </w:r>
    </w:p>
    <w:p w14:paraId="64F924E9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Impressões: </w:t>
      </w:r>
    </w:p>
    <w:p w14:paraId="4509FB8D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Não estamos considerando a impressão de documentos em nossos fornecimentos. No final do projeto a TAGNA irá entregar 02 DVDs com os documentos de projeto.</w:t>
      </w:r>
    </w:p>
    <w:p w14:paraId="2B042232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Revisões: </w:t>
      </w:r>
    </w:p>
    <w:p w14:paraId="58A0A710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A TAGNA enviará todos os documentos juntamente com uma guia de remessa especificando a lista de documentos entregues para a aprovação da CONTRATANTE. </w:t>
      </w:r>
    </w:p>
    <w:p w14:paraId="2635F4EB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A CONTRATANTE terá um prazo de 07 dias corridos para aprovação da documentação. Após esse prazo os documentos serão dados como aprovados automaticamente.</w:t>
      </w:r>
    </w:p>
    <w:p w14:paraId="7F01A89E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Será realizada somente uma revisão dos documentos, conforme os comentários feitos pela CONTRATANTE após a entrega dos produtos. Outras alterações necessárias, que não tenham sido geradas por erros de projeto, serão consideradas aditivos contratuais.</w:t>
      </w:r>
    </w:p>
    <w:p w14:paraId="7DAEC003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 xml:space="preserve">Software para geração de documentos: </w:t>
      </w:r>
    </w:p>
    <w:p w14:paraId="340934CB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Serão utilizados os seguintes softwares para a elaboração da documentação do projeto:</w:t>
      </w:r>
    </w:p>
    <w:p w14:paraId="603B1368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b/>
          <w:sz w:val="16"/>
          <w:szCs w:val="17"/>
        </w:rPr>
        <w:t>MS Excel:</w:t>
      </w:r>
      <w:r w:rsidRPr="00F74889">
        <w:rPr>
          <w:sz w:val="16"/>
          <w:szCs w:val="17"/>
        </w:rPr>
        <w:t xml:space="preserve"> Para elaboração de tabelas, memórias, listas em </w:t>
      </w:r>
      <w:proofErr w:type="gramStart"/>
      <w:r w:rsidRPr="00F74889">
        <w:rPr>
          <w:sz w:val="16"/>
          <w:szCs w:val="17"/>
        </w:rPr>
        <w:t>geral, etc.</w:t>
      </w:r>
      <w:proofErr w:type="gramEnd"/>
    </w:p>
    <w:p w14:paraId="55645772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b/>
          <w:sz w:val="16"/>
          <w:szCs w:val="17"/>
        </w:rPr>
        <w:t>MS Word:</w:t>
      </w:r>
      <w:r w:rsidRPr="00F74889">
        <w:rPr>
          <w:sz w:val="16"/>
          <w:szCs w:val="17"/>
        </w:rPr>
        <w:t xml:space="preserve"> Para elaboração de documentos em texto, relatórios, </w:t>
      </w:r>
      <w:proofErr w:type="gramStart"/>
      <w:r w:rsidRPr="00F74889">
        <w:rPr>
          <w:sz w:val="16"/>
          <w:szCs w:val="17"/>
        </w:rPr>
        <w:t>manuais, etc.</w:t>
      </w:r>
      <w:proofErr w:type="gramEnd"/>
    </w:p>
    <w:p w14:paraId="057B8204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b/>
          <w:sz w:val="16"/>
          <w:szCs w:val="17"/>
        </w:rPr>
        <w:t>AutoCAD ou EPLAN:</w:t>
      </w:r>
      <w:r w:rsidRPr="00F74889">
        <w:rPr>
          <w:sz w:val="16"/>
          <w:szCs w:val="17"/>
        </w:rPr>
        <w:t xml:space="preserve"> Para elaboração de diagramas, típicos, </w:t>
      </w:r>
      <w:proofErr w:type="gramStart"/>
      <w:r w:rsidRPr="00F74889">
        <w:rPr>
          <w:sz w:val="16"/>
          <w:szCs w:val="17"/>
        </w:rPr>
        <w:t>plantas, etc.</w:t>
      </w:r>
      <w:proofErr w:type="gramEnd"/>
    </w:p>
    <w:p w14:paraId="6E377F82" w14:textId="77777777" w:rsidR="00EF2B74" w:rsidRPr="00F74889" w:rsidRDefault="00EF2B74" w:rsidP="00EF2B74">
      <w:pPr>
        <w:pStyle w:val="00ManchadeTexto"/>
        <w:numPr>
          <w:ilvl w:val="0"/>
          <w:numId w:val="13"/>
        </w:numPr>
        <w:tabs>
          <w:tab w:val="left" w:pos="284"/>
        </w:tabs>
        <w:spacing w:line="240" w:lineRule="auto"/>
        <w:rPr>
          <w:sz w:val="16"/>
          <w:szCs w:val="17"/>
        </w:rPr>
      </w:pPr>
      <w:r w:rsidRPr="00F74889">
        <w:rPr>
          <w:b/>
          <w:sz w:val="16"/>
          <w:szCs w:val="17"/>
        </w:rPr>
        <w:t>MS Project:</w:t>
      </w:r>
      <w:r w:rsidRPr="00F74889">
        <w:rPr>
          <w:sz w:val="16"/>
          <w:szCs w:val="17"/>
        </w:rPr>
        <w:t xml:space="preserve"> Para desenvolvimento de cronograma de atividades.</w:t>
      </w:r>
    </w:p>
    <w:p w14:paraId="622396EF" w14:textId="77777777" w:rsidR="00EF2B74" w:rsidRPr="00F74889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Emissão de documentos:</w:t>
      </w:r>
    </w:p>
    <w:p w14:paraId="0A6240A5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Alguns documentos, conforme definido na proposta técnica, serão emitidos em formato PDF para a CONTRATANTE.</w:t>
      </w:r>
    </w:p>
    <w:p w14:paraId="7656AA0B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Serão utilizados os seguintes softwares para a elaboração da documentação do projeto:</w:t>
      </w:r>
    </w:p>
    <w:p w14:paraId="75C6595C" w14:textId="77777777" w:rsidR="00EF2B74" w:rsidRPr="00F74889" w:rsidRDefault="00EF2B74" w:rsidP="00EF2B74">
      <w:pPr>
        <w:pStyle w:val="00ManchadeTexto"/>
        <w:tabs>
          <w:tab w:val="left" w:pos="284"/>
        </w:tabs>
        <w:spacing w:line="240" w:lineRule="auto"/>
        <w:ind w:left="0" w:firstLine="0"/>
        <w:rPr>
          <w:sz w:val="16"/>
          <w:szCs w:val="17"/>
        </w:rPr>
      </w:pPr>
      <w:r w:rsidRPr="00F74889">
        <w:rPr>
          <w:sz w:val="16"/>
          <w:szCs w:val="17"/>
        </w:rPr>
        <w:t>Serão adotados formatos típicos A4 e A3 para a emissão dos documentos.</w:t>
      </w:r>
    </w:p>
    <w:p w14:paraId="555F17E1" w14:textId="77777777" w:rsidR="00EF2B74" w:rsidRPr="00F74889" w:rsidRDefault="00EF2B74" w:rsidP="00EF2B74">
      <w:pPr>
        <w:pStyle w:val="00ManchadeTexto"/>
        <w:numPr>
          <w:ilvl w:val="0"/>
          <w:numId w:val="12"/>
        </w:numPr>
        <w:tabs>
          <w:tab w:val="left" w:pos="284"/>
        </w:tabs>
        <w:spacing w:line="240" w:lineRule="auto"/>
        <w:ind w:left="0" w:firstLine="0"/>
        <w:rPr>
          <w:b/>
          <w:sz w:val="16"/>
          <w:szCs w:val="17"/>
        </w:rPr>
      </w:pPr>
      <w:r w:rsidRPr="00F74889">
        <w:rPr>
          <w:b/>
          <w:sz w:val="16"/>
          <w:szCs w:val="17"/>
        </w:rPr>
        <w:t>GARANTIA:</w:t>
      </w:r>
    </w:p>
    <w:p w14:paraId="3C23FD83" w14:textId="77777777" w:rsidR="007E015D" w:rsidRPr="007E015D" w:rsidRDefault="007E015D" w:rsidP="007E015D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6"/>
        </w:rPr>
      </w:pPr>
      <w:r w:rsidRPr="007E015D">
        <w:rPr>
          <w:sz w:val="16"/>
          <w:szCs w:val="16"/>
        </w:rPr>
        <w:t xml:space="preserve">Serviços Desenvolvidos pela TAGNA: </w:t>
      </w:r>
    </w:p>
    <w:p w14:paraId="4BC15E36" w14:textId="77777777" w:rsidR="007E015D" w:rsidRPr="007E015D" w:rsidRDefault="007E015D" w:rsidP="007E015D">
      <w:pPr>
        <w:rPr>
          <w:rFonts w:eastAsia="Arial Unicode MS" w:cs="Tahoma"/>
          <w:color w:val="000000"/>
          <w:sz w:val="16"/>
          <w:szCs w:val="16"/>
          <w:lang w:eastAsia="zh-CN" w:bidi="hi-IN"/>
        </w:rPr>
      </w:pPr>
      <w:r w:rsidRPr="007E015D">
        <w:rPr>
          <w:rFonts w:eastAsia="Arial Unicode MS" w:cs="Tahoma"/>
          <w:color w:val="000000"/>
          <w:sz w:val="16"/>
          <w:szCs w:val="16"/>
          <w:lang w:eastAsia="zh-CN" w:bidi="hi-IN"/>
        </w:rPr>
        <w:t>A garantia dos softwares aplicativos ou produtos de softwares desenvolvidos pela TAGNA consiste na sua perfeita operação de acordo com a sua especificação técnica e a documentação que o acompanha.</w:t>
      </w:r>
    </w:p>
    <w:p w14:paraId="54480C5E" w14:textId="77777777" w:rsidR="007E015D" w:rsidRPr="007E015D" w:rsidRDefault="007E015D" w:rsidP="007E015D">
      <w:pPr>
        <w:rPr>
          <w:rFonts w:eastAsia="Arial Unicode MS" w:cs="Tahoma"/>
          <w:color w:val="000000"/>
          <w:sz w:val="16"/>
          <w:szCs w:val="16"/>
          <w:lang w:eastAsia="zh-CN" w:bidi="hi-IN"/>
        </w:rPr>
      </w:pPr>
      <w:r w:rsidRPr="007E015D">
        <w:rPr>
          <w:rFonts w:eastAsia="Arial Unicode MS" w:cs="Tahoma"/>
          <w:color w:val="000000"/>
          <w:sz w:val="16"/>
          <w:szCs w:val="16"/>
          <w:lang w:eastAsia="zh-CN" w:bidi="hi-IN"/>
        </w:rPr>
        <w:t xml:space="preserve">A TAGNA garantirá, contra eventuais falhas, os softwares por ela desenvolvidos, durante um período de 6 (seis) meses corridos após a entrega final para a CONTRATANTE. </w:t>
      </w:r>
    </w:p>
    <w:p w14:paraId="6B0F4850" w14:textId="77777777" w:rsidR="007E015D" w:rsidRPr="007E015D" w:rsidRDefault="007E015D" w:rsidP="007E015D">
      <w:pPr>
        <w:rPr>
          <w:rFonts w:eastAsia="Arial Unicode MS" w:cs="Tahoma"/>
          <w:color w:val="000000"/>
          <w:sz w:val="16"/>
          <w:szCs w:val="16"/>
          <w:lang w:eastAsia="zh-CN" w:bidi="hi-IN"/>
        </w:rPr>
      </w:pPr>
      <w:r w:rsidRPr="007E015D">
        <w:rPr>
          <w:rFonts w:eastAsia="Arial Unicode MS" w:cs="Tahoma"/>
          <w:color w:val="000000"/>
          <w:sz w:val="16"/>
          <w:szCs w:val="16"/>
          <w:lang w:eastAsia="zh-CN" w:bidi="hi-IN"/>
        </w:rPr>
        <w:t>Em caso de ocorrência de falhas, essas serão prioritariamente corrigidas remotamente, através de telefone, internet ou outro, após a comunicação oficial da CONTRATANTE.</w:t>
      </w:r>
    </w:p>
    <w:p w14:paraId="445620EB" w14:textId="77777777" w:rsidR="007E015D" w:rsidRPr="007E015D" w:rsidRDefault="007E015D" w:rsidP="007E015D">
      <w:pPr>
        <w:rPr>
          <w:rFonts w:eastAsia="Arial Unicode MS" w:cs="Tahoma"/>
          <w:color w:val="000000"/>
          <w:sz w:val="16"/>
          <w:szCs w:val="16"/>
          <w:lang w:eastAsia="zh-CN" w:bidi="hi-IN"/>
        </w:rPr>
      </w:pPr>
      <w:r w:rsidRPr="007E015D">
        <w:rPr>
          <w:rFonts w:eastAsia="Arial Unicode MS" w:cs="Tahoma"/>
          <w:color w:val="000000"/>
          <w:sz w:val="16"/>
          <w:szCs w:val="16"/>
          <w:lang w:eastAsia="zh-CN" w:bidi="hi-IN"/>
        </w:rPr>
        <w:t>Caso se comprove por ambas as partes a impossibilidade de solução remota, será enviado um profissional habilitado para a correção do problema in loco.</w:t>
      </w:r>
    </w:p>
    <w:p w14:paraId="3739BAF4" w14:textId="77777777" w:rsidR="007E015D" w:rsidRPr="007E015D" w:rsidRDefault="007E015D" w:rsidP="007E015D">
      <w:pPr>
        <w:rPr>
          <w:rFonts w:eastAsia="Arial Unicode MS" w:cs="Tahoma"/>
          <w:color w:val="000000"/>
          <w:sz w:val="16"/>
          <w:szCs w:val="16"/>
          <w:lang w:eastAsia="zh-CN" w:bidi="hi-IN"/>
        </w:rPr>
      </w:pPr>
      <w:r w:rsidRPr="007E015D">
        <w:rPr>
          <w:rFonts w:eastAsia="Arial Unicode MS" w:cs="Tahoma"/>
          <w:color w:val="000000"/>
          <w:sz w:val="16"/>
          <w:szCs w:val="16"/>
          <w:lang w:eastAsia="zh-CN" w:bidi="hi-IN"/>
        </w:rPr>
        <w:lastRenderedPageBreak/>
        <w:t xml:space="preserve">Se for constatado que o problema </w:t>
      </w:r>
      <w:proofErr w:type="gramStart"/>
      <w:r w:rsidRPr="007E015D">
        <w:rPr>
          <w:rFonts w:eastAsia="Arial Unicode MS" w:cs="Tahoma"/>
          <w:color w:val="000000"/>
          <w:sz w:val="16"/>
          <w:szCs w:val="16"/>
          <w:lang w:eastAsia="zh-CN" w:bidi="hi-IN"/>
        </w:rPr>
        <w:t>originou-se</w:t>
      </w:r>
      <w:proofErr w:type="gramEnd"/>
      <w:r w:rsidRPr="007E015D">
        <w:rPr>
          <w:rFonts w:eastAsia="Arial Unicode MS" w:cs="Tahoma"/>
          <w:color w:val="000000"/>
          <w:sz w:val="16"/>
          <w:szCs w:val="16"/>
          <w:lang w:eastAsia="zh-CN" w:bidi="hi-IN"/>
        </w:rPr>
        <w:t xml:space="preserve"> de quaisquer das causas apresentadas no parágrafo único abaixo, a CONTRATANTE arcará integralmente com os custos de mão-de-obra envolvidos no atendimento. Se for constatado que as falhas no sistema são de responsabilidade da TAGNA, esta arcará com todos os</w:t>
      </w:r>
      <w:r w:rsidRPr="007E015D">
        <w:rPr>
          <w:sz w:val="16"/>
          <w:szCs w:val="16"/>
        </w:rPr>
        <w:t xml:space="preserve"> </w:t>
      </w:r>
      <w:r w:rsidRPr="007E015D">
        <w:rPr>
          <w:rFonts w:eastAsia="Arial Unicode MS" w:cs="Tahoma"/>
          <w:color w:val="000000"/>
          <w:sz w:val="16"/>
          <w:szCs w:val="16"/>
          <w:lang w:eastAsia="zh-CN" w:bidi="hi-IN"/>
        </w:rPr>
        <w:t>custos, inclusive de deslocamento, para corrigir o problema.</w:t>
      </w:r>
    </w:p>
    <w:p w14:paraId="3CC5E57A" w14:textId="77777777" w:rsidR="007E015D" w:rsidRPr="007E015D" w:rsidRDefault="007E015D" w:rsidP="007E015D">
      <w:pPr>
        <w:rPr>
          <w:rFonts w:eastAsia="Arial Unicode MS" w:cs="Tahoma"/>
          <w:color w:val="000000"/>
          <w:sz w:val="16"/>
          <w:szCs w:val="16"/>
          <w:lang w:eastAsia="zh-CN" w:bidi="hi-IN"/>
        </w:rPr>
      </w:pPr>
      <w:r w:rsidRPr="007E015D">
        <w:rPr>
          <w:rFonts w:eastAsia="Arial Unicode MS" w:cs="Tahoma"/>
          <w:color w:val="000000"/>
          <w:sz w:val="16"/>
          <w:szCs w:val="16"/>
          <w:lang w:eastAsia="zh-CN" w:bidi="hi-IN"/>
        </w:rPr>
        <w:t>Em qualquer situação, a TAGNA compromete-se a fazer o atendimento em horário comercial e em dias úteis.</w:t>
      </w:r>
    </w:p>
    <w:p w14:paraId="0F015410" w14:textId="77777777" w:rsidR="00EF2B74" w:rsidRPr="00EF2B74" w:rsidRDefault="00EF2B74" w:rsidP="00EF2B74">
      <w:pPr>
        <w:pStyle w:val="Tagna-Realce"/>
        <w:jc w:val="both"/>
        <w:rPr>
          <w:rFonts w:eastAsia="Arial Unicode MS" w:cs="Tahoma"/>
          <w:sz w:val="16"/>
          <w:szCs w:val="16"/>
          <w:lang w:eastAsia="zh-CN" w:bidi="hi-IN"/>
        </w:rPr>
      </w:pPr>
      <w:r w:rsidRPr="00EF2B74">
        <w:rPr>
          <w:rFonts w:eastAsia="Arial Unicode MS" w:cs="Tahoma"/>
          <w:sz w:val="16"/>
          <w:szCs w:val="16"/>
          <w:lang w:eastAsia="zh-CN" w:bidi="hi-IN"/>
        </w:rPr>
        <w:t>Parágrafo Único:</w:t>
      </w:r>
    </w:p>
    <w:p w14:paraId="41029C04" w14:textId="77777777" w:rsidR="00EF2B74" w:rsidRPr="00EF2B74" w:rsidRDefault="00EF2B74" w:rsidP="00EF2B74">
      <w:pPr>
        <w:rPr>
          <w:rFonts w:eastAsia="Arial Unicode MS" w:cs="Tahoma"/>
          <w:color w:val="000000"/>
          <w:sz w:val="16"/>
          <w:szCs w:val="16"/>
          <w:lang w:eastAsia="zh-CN" w:bidi="hi-IN"/>
        </w:rPr>
      </w:pPr>
      <w:r w:rsidRPr="00EF2B74">
        <w:rPr>
          <w:rFonts w:eastAsia="Arial Unicode MS" w:cs="Tahoma"/>
          <w:color w:val="000000"/>
          <w:sz w:val="16"/>
          <w:szCs w:val="16"/>
          <w:lang w:eastAsia="zh-CN" w:bidi="hi-IN"/>
        </w:rPr>
        <w:t>Excluem-se dessa garantia quaisquer falhas originadas por utilização de plataforma incompatível ou não idônea de hardware, por alterações executadas por pessoal não habilitado ou não autorizado pela TAGNA, por mal-uso/zelo ou manutenção, por problemas na rede elétrica ou no circuito de proteção elétrica do sistema, por acidentes ou motivo de força maior, nos termos do Código Civil Brasileiro.</w:t>
      </w:r>
    </w:p>
    <w:p w14:paraId="1C2813C1" w14:textId="77777777" w:rsidR="00EF2B74" w:rsidRPr="00EF2B74" w:rsidRDefault="00EF2B74" w:rsidP="00EF2B74">
      <w:pPr>
        <w:rPr>
          <w:rFonts w:eastAsia="Arial Unicode MS" w:cs="Tahoma"/>
          <w:color w:val="000000"/>
          <w:sz w:val="16"/>
          <w:szCs w:val="16"/>
          <w:lang w:eastAsia="zh-CN" w:bidi="hi-IN"/>
        </w:rPr>
      </w:pPr>
      <w:r w:rsidRPr="00EF2B74">
        <w:rPr>
          <w:rFonts w:eastAsia="Arial Unicode MS" w:cs="Tahoma"/>
          <w:color w:val="000000"/>
          <w:sz w:val="16"/>
          <w:szCs w:val="16"/>
          <w:lang w:eastAsia="zh-CN" w:bidi="hi-IN"/>
        </w:rPr>
        <w:t>Considera-se hardware não idôneo aquele originário de fabricante desconhecido ou não legalmente constituído, ou montado em instalações clandestinas, originário de contrabando ou qualquer outro em que não exista garantia expressa e válida de fabricação de seu todo ou partes.</w:t>
      </w:r>
    </w:p>
    <w:p w14:paraId="488AA5D5" w14:textId="77777777" w:rsidR="00EF2B74" w:rsidRPr="00EF2B74" w:rsidRDefault="00EF2B74" w:rsidP="00EF2B74">
      <w:pPr>
        <w:pStyle w:val="00ManchadeTexto"/>
        <w:numPr>
          <w:ilvl w:val="1"/>
          <w:numId w:val="12"/>
        </w:numPr>
        <w:tabs>
          <w:tab w:val="left" w:pos="284"/>
        </w:tabs>
        <w:spacing w:line="240" w:lineRule="auto"/>
        <w:ind w:left="284" w:hanging="284"/>
        <w:rPr>
          <w:sz w:val="16"/>
          <w:szCs w:val="16"/>
        </w:rPr>
      </w:pPr>
      <w:r w:rsidRPr="00EF2B74">
        <w:rPr>
          <w:sz w:val="16"/>
          <w:szCs w:val="16"/>
        </w:rPr>
        <w:t>Equipamentos, Materiais e Softwares de Terceiros</w:t>
      </w:r>
    </w:p>
    <w:p w14:paraId="0A08CA9A" w14:textId="77777777" w:rsidR="00EF2B74" w:rsidRPr="00EF2B74" w:rsidRDefault="00EF2B74" w:rsidP="00EF2B74">
      <w:pPr>
        <w:rPr>
          <w:sz w:val="16"/>
          <w:szCs w:val="16"/>
        </w:rPr>
      </w:pPr>
      <w:r w:rsidRPr="00EF2B74">
        <w:rPr>
          <w:rFonts w:eastAsia="Arial Unicode MS" w:cs="Tahoma"/>
          <w:color w:val="000000"/>
          <w:sz w:val="16"/>
          <w:szCs w:val="16"/>
          <w:lang w:eastAsia="zh-CN" w:bidi="hi-IN"/>
        </w:rPr>
        <w:t>As garantias dos equipamentos, instrumentos, materiais e softwares fornecidos por terceiros são as praticadas por cada fornecedor, garantias essas que serão explicitadas em seus produtos.</w:t>
      </w:r>
    </w:p>
    <w:p w14:paraId="0E5130D8" w14:textId="77777777" w:rsidR="00CD6E5E" w:rsidRPr="0048199A" w:rsidRDefault="00CD6E5E" w:rsidP="00EF2B74"/>
    <w:sectPr w:rsidR="00CD6E5E" w:rsidRPr="0048199A" w:rsidSect="00EF2B74">
      <w:headerReference w:type="default" r:id="rId29"/>
      <w:footerReference w:type="default" r:id="rId30"/>
      <w:type w:val="continuous"/>
      <w:pgSz w:w="11907" w:h="16840" w:code="9"/>
      <w:pgMar w:top="1701" w:right="1134" w:bottom="1134" w:left="1701" w:header="567" w:footer="397" w:gutter="0"/>
      <w:pgNumType w:start="1"/>
      <w:cols w:num="2" w:space="720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63449" w14:textId="77777777" w:rsidR="00BA2165" w:rsidRDefault="00BA2165" w:rsidP="00291A68">
      <w:r>
        <w:separator/>
      </w:r>
    </w:p>
    <w:p w14:paraId="4840BED8" w14:textId="77777777" w:rsidR="00BA2165" w:rsidRDefault="00BA2165" w:rsidP="00291A68"/>
    <w:p w14:paraId="76E634A4" w14:textId="77777777" w:rsidR="00BA2165" w:rsidRDefault="00BA2165"/>
  </w:endnote>
  <w:endnote w:type="continuationSeparator" w:id="0">
    <w:p w14:paraId="23117015" w14:textId="77777777" w:rsidR="00BA2165" w:rsidRDefault="00BA2165" w:rsidP="00291A68">
      <w:r>
        <w:continuationSeparator/>
      </w:r>
    </w:p>
    <w:p w14:paraId="6F05A0EE" w14:textId="77777777" w:rsidR="00BA2165" w:rsidRDefault="00BA2165" w:rsidP="00291A68"/>
    <w:p w14:paraId="45FBB95B" w14:textId="77777777" w:rsidR="00BA2165" w:rsidRDefault="00BA21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irce">
    <w:altName w:val="Arial"/>
    <w:panose1 w:val="00000000000000000000"/>
    <w:charset w:val="00"/>
    <w:family w:val="swiss"/>
    <w:notTrueType/>
    <w:pitch w:val="variable"/>
    <w:sig w:usb0="A00002FF" w:usb1="5000604B" w:usb2="00000000" w:usb3="00000000" w:csb0="00000097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Omega">
    <w:charset w:val="00"/>
    <w:family w:val="swiss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swald SemiBold">
    <w:altName w:val="Arial Narrow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42A16" w14:textId="77777777" w:rsidR="00DA0677" w:rsidRDefault="00DA0677" w:rsidP="00592D59">
    <w:pPr>
      <w:pStyle w:val="Rodap"/>
      <w:tabs>
        <w:tab w:val="clear" w:pos="9639"/>
        <w:tab w:val="right" w:pos="10348"/>
      </w:tabs>
      <w:ind w:left="0" w:firstLine="0"/>
    </w:pPr>
  </w:p>
  <w:p w14:paraId="106F460B" w14:textId="77777777" w:rsidR="00DA0677" w:rsidRPr="001739C5" w:rsidRDefault="00DA0677" w:rsidP="00797978">
    <w:pPr>
      <w:pStyle w:val="Rodap"/>
      <w:pBdr>
        <w:top w:val="single" w:sz="4" w:space="1" w:color="auto"/>
      </w:pBdr>
      <w:tabs>
        <w:tab w:val="clear" w:pos="9639"/>
        <w:tab w:val="right" w:pos="9072"/>
      </w:tabs>
      <w:rPr>
        <w:rFonts w:ascii="Circe" w:hAnsi="Circe"/>
        <w:color w:val="000000"/>
        <w:sz w:val="18"/>
      </w:rPr>
    </w:pPr>
    <w:r w:rsidRPr="001739C5">
      <w:rPr>
        <w:rFonts w:ascii="Circe" w:hAnsi="Circe"/>
        <w:color w:val="000000"/>
        <w:sz w:val="18"/>
      </w:rPr>
      <w:tab/>
    </w:r>
    <w:r>
      <w:rPr>
        <w:rFonts w:ascii="Circe" w:hAnsi="Circe"/>
        <w:color w:val="000000"/>
        <w:sz w:val="18"/>
      </w:rPr>
      <w:tab/>
    </w:r>
    <w:r w:rsidRPr="001739C5">
      <w:rPr>
        <w:rFonts w:ascii="Circe" w:hAnsi="Circe"/>
        <w:color w:val="000000"/>
        <w:sz w:val="18"/>
      </w:rPr>
      <w:fldChar w:fldCharType="begin"/>
    </w:r>
    <w:r w:rsidRPr="001739C5">
      <w:rPr>
        <w:rFonts w:ascii="Circe" w:hAnsi="Circe"/>
        <w:color w:val="000000"/>
        <w:sz w:val="18"/>
      </w:rPr>
      <w:instrText xml:space="preserve"> PAGE </w:instrText>
    </w:r>
    <w:r w:rsidRPr="001739C5">
      <w:rPr>
        <w:rFonts w:ascii="Circe" w:hAnsi="Circe"/>
        <w:color w:val="000000"/>
        <w:sz w:val="18"/>
      </w:rPr>
      <w:fldChar w:fldCharType="separate"/>
    </w:r>
    <w:r w:rsidR="00A955A8">
      <w:rPr>
        <w:rFonts w:ascii="Circe" w:hAnsi="Circe"/>
        <w:noProof/>
        <w:color w:val="000000"/>
        <w:sz w:val="18"/>
      </w:rPr>
      <w:t>IV</w:t>
    </w:r>
    <w:r w:rsidRPr="001739C5">
      <w:rPr>
        <w:rFonts w:ascii="Circe" w:hAnsi="Circe"/>
        <w:color w:val="00000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DA265" w14:textId="77777777" w:rsidR="00DA0677" w:rsidRPr="00256E17" w:rsidRDefault="00DA0677" w:rsidP="00256E1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18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29"/>
      <w:gridCol w:w="2126"/>
      <w:gridCol w:w="425"/>
    </w:tblGrid>
    <w:tr w:rsidR="00EF2B74" w14:paraId="44F2BFDA" w14:textId="77777777" w:rsidTr="00BB0480">
      <w:tc>
        <w:tcPr>
          <w:tcW w:w="6629" w:type="dxa"/>
        </w:tcPr>
        <w:p w14:paraId="73002C70" w14:textId="77777777" w:rsidR="00EF2B74" w:rsidRDefault="00EF2B74" w:rsidP="008B4690">
          <w:pPr>
            <w:pStyle w:val="Rodap"/>
            <w:tabs>
              <w:tab w:val="clear" w:pos="9639"/>
            </w:tabs>
            <w:spacing w:before="0" w:after="0"/>
            <w:ind w:left="0" w:firstLine="0"/>
            <w:rPr>
              <w:rFonts w:ascii="Circe" w:hAnsi="Circe"/>
              <w:color w:val="auto"/>
              <w:lang w:val="pt-BR"/>
            </w:rPr>
          </w:pPr>
          <w:r>
            <w:rPr>
              <w:rFonts w:ascii="Circe" w:hAnsi="Circe"/>
              <w:color w:val="auto"/>
              <w:lang w:val="pt-BR"/>
            </w:rPr>
            <w:t>Condições Gerais de Fornecimento</w:t>
          </w:r>
        </w:p>
      </w:tc>
      <w:tc>
        <w:tcPr>
          <w:tcW w:w="2126" w:type="dxa"/>
          <w:tcBorders>
            <w:right w:val="single" w:sz="4" w:space="0" w:color="FFC000"/>
          </w:tcBorders>
        </w:tcPr>
        <w:p w14:paraId="68B5AD6F" w14:textId="77777777" w:rsidR="00EF2B74" w:rsidRDefault="00EF2B74" w:rsidP="008B4690">
          <w:pPr>
            <w:pStyle w:val="Rodap"/>
            <w:tabs>
              <w:tab w:val="clear" w:pos="9639"/>
            </w:tabs>
            <w:spacing w:before="0" w:after="0"/>
            <w:ind w:left="0" w:firstLine="0"/>
            <w:jc w:val="right"/>
            <w:rPr>
              <w:rFonts w:ascii="Circe" w:hAnsi="Circe"/>
              <w:color w:val="auto"/>
              <w:lang w:val="pt-BR"/>
            </w:rPr>
          </w:pPr>
          <w:r>
            <w:rPr>
              <w:rFonts w:ascii="Circe" w:hAnsi="Circe"/>
              <w:color w:val="auto"/>
              <w:lang w:val="pt-BR"/>
            </w:rPr>
            <w:t>TAGNA 2017-R07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FFC000"/>
            <w:bottom w:val="single" w:sz="4" w:space="0" w:color="FFC000"/>
            <w:right w:val="single" w:sz="4" w:space="0" w:color="FFC000"/>
          </w:tcBorders>
          <w:shd w:val="clear" w:color="auto" w:fill="FFC000"/>
        </w:tcPr>
        <w:p w14:paraId="1CCB7922" w14:textId="77777777" w:rsidR="00EF2B74" w:rsidRDefault="00EF2B74" w:rsidP="008B4690">
          <w:pPr>
            <w:pStyle w:val="Rodap"/>
            <w:pBdr>
              <w:top w:val="single" w:sz="4" w:space="1" w:color="auto"/>
            </w:pBdr>
            <w:tabs>
              <w:tab w:val="clear" w:pos="9639"/>
            </w:tabs>
            <w:spacing w:before="0" w:after="0"/>
            <w:jc w:val="right"/>
            <w:rPr>
              <w:rFonts w:ascii="Circe" w:hAnsi="Circe"/>
              <w:color w:val="auto"/>
              <w:lang w:val="pt-BR"/>
            </w:rPr>
          </w:pPr>
          <w:r w:rsidRPr="005D45B4">
            <w:rPr>
              <w:rStyle w:val="Nmerodepgina"/>
              <w:rFonts w:ascii="Circe" w:hAnsi="Circe"/>
              <w:color w:val="auto"/>
            </w:rPr>
            <w:fldChar w:fldCharType="begin"/>
          </w:r>
          <w:r w:rsidRPr="005D45B4">
            <w:rPr>
              <w:rStyle w:val="Nmerodepgina"/>
              <w:rFonts w:ascii="Circe" w:hAnsi="Circe"/>
              <w:color w:val="auto"/>
              <w:lang w:val="pt-BR"/>
            </w:rPr>
            <w:instrText xml:space="preserve"> PAGE </w:instrText>
          </w:r>
          <w:r w:rsidRPr="005D45B4">
            <w:rPr>
              <w:rStyle w:val="Nmerodepgina"/>
              <w:rFonts w:ascii="Circe" w:hAnsi="Circe"/>
              <w:color w:val="auto"/>
            </w:rPr>
            <w:fldChar w:fldCharType="separate"/>
          </w:r>
          <w:r>
            <w:rPr>
              <w:rStyle w:val="Nmerodepgina"/>
              <w:rFonts w:ascii="Circe" w:hAnsi="Circe"/>
              <w:noProof/>
              <w:color w:val="auto"/>
              <w:lang w:val="pt-BR"/>
            </w:rPr>
            <w:t>1</w:t>
          </w:r>
          <w:r w:rsidRPr="005D45B4">
            <w:rPr>
              <w:rStyle w:val="Nmerodepgina"/>
              <w:rFonts w:ascii="Circe" w:hAnsi="Circe"/>
              <w:color w:val="auto"/>
            </w:rPr>
            <w:fldChar w:fldCharType="end"/>
          </w:r>
        </w:p>
      </w:tc>
    </w:tr>
  </w:tbl>
  <w:p w14:paraId="2FB6F85F" w14:textId="77777777" w:rsidR="00EF2B74" w:rsidRDefault="00EF2B74" w:rsidP="008B4690">
    <w:pPr>
      <w:pStyle w:val="Rodap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1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3156"/>
      <w:gridCol w:w="648"/>
      <w:gridCol w:w="3280"/>
      <w:gridCol w:w="350"/>
    </w:tblGrid>
    <w:tr w:rsidR="00DA0677" w:rsidRPr="00F16259" w14:paraId="45171117" w14:textId="77777777" w:rsidTr="00461FD5">
      <w:tc>
        <w:tcPr>
          <w:tcW w:w="1701" w:type="dxa"/>
          <w:tcBorders>
            <w:top w:val="single" w:sz="4" w:space="0" w:color="auto"/>
          </w:tcBorders>
        </w:tcPr>
        <w:p w14:paraId="024A5AF2" w14:textId="77777777" w:rsidR="00DA0677" w:rsidRPr="00F16259" w:rsidRDefault="00DA0677" w:rsidP="00176B47">
          <w:pPr>
            <w:pStyle w:val="Rodap"/>
            <w:tabs>
              <w:tab w:val="clear" w:pos="9639"/>
            </w:tabs>
            <w:spacing w:before="0" w:after="0"/>
            <w:ind w:left="0" w:firstLine="0"/>
            <w:rPr>
              <w:rFonts w:ascii="Circe" w:hAnsi="Circe"/>
              <w:color w:val="auto"/>
              <w:sz w:val="12"/>
              <w:szCs w:val="10"/>
              <w:lang w:val="pt-BR"/>
            </w:rPr>
          </w:pPr>
          <w:r w:rsidRPr="00F16259">
            <w:rPr>
              <w:rFonts w:ascii="Circe" w:hAnsi="Circe"/>
              <w:color w:val="auto"/>
              <w:sz w:val="12"/>
              <w:szCs w:val="10"/>
              <w:lang w:val="pt-BR"/>
            </w:rPr>
            <w:t>P</w:t>
          </w:r>
          <w:r w:rsidR="001A353F">
            <w:rPr>
              <w:rFonts w:ascii="Circe" w:hAnsi="Circe"/>
              <w:color w:val="auto"/>
              <w:sz w:val="12"/>
              <w:szCs w:val="10"/>
              <w:lang w:val="pt-BR"/>
            </w:rPr>
            <w:t>ROPOSTA COMERCIAL</w:t>
          </w:r>
          <w:r w:rsidRPr="00F16259">
            <w:rPr>
              <w:rFonts w:ascii="Circe" w:hAnsi="Circe"/>
              <w:color w:val="auto"/>
              <w:sz w:val="12"/>
              <w:szCs w:val="10"/>
              <w:lang w:val="pt-BR"/>
            </w:rPr>
            <w:t>:</w:t>
          </w:r>
        </w:p>
      </w:tc>
      <w:sdt>
        <w:sdtPr>
          <w:rPr>
            <w:rFonts w:ascii="Circe" w:hAnsi="Circe"/>
            <w:color w:val="auto"/>
            <w:sz w:val="12"/>
            <w:szCs w:val="10"/>
            <w:lang w:val="pt-BR"/>
          </w:rPr>
          <w:alias w:val="Título"/>
          <w:tag w:val=""/>
          <w:id w:val="1129744859"/>
          <w:placeholder>
            <w:docPart w:val="4A66751E5ABF44F992DF36F50E95F5F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7084" w:type="dxa"/>
              <w:gridSpan w:val="3"/>
              <w:tcBorders>
                <w:top w:val="single" w:sz="4" w:space="0" w:color="auto"/>
              </w:tcBorders>
            </w:tcPr>
            <w:p w14:paraId="798FA2CB" w14:textId="77777777" w:rsidR="00DA0677" w:rsidRPr="00F16259" w:rsidRDefault="00547B93" w:rsidP="00176B47">
              <w:pPr>
                <w:pStyle w:val="Rodap"/>
                <w:tabs>
                  <w:tab w:val="clear" w:pos="9639"/>
                </w:tabs>
                <w:spacing w:before="0" w:after="0"/>
                <w:ind w:left="0" w:firstLine="0"/>
                <w:rPr>
                  <w:rFonts w:ascii="Circe" w:hAnsi="Circe"/>
                  <w:color w:val="auto"/>
                  <w:sz w:val="12"/>
                  <w:szCs w:val="10"/>
                  <w:lang w:val="pt-BR"/>
                </w:rPr>
              </w:pPr>
              <w:proofErr w:type="spellStart"/>
              <w:r>
                <w:rPr>
                  <w:rFonts w:ascii="Circe" w:hAnsi="Circe"/>
                  <w:color w:val="auto"/>
                  <w:sz w:val="12"/>
                  <w:szCs w:val="10"/>
                  <w:lang w:val="pt-BR"/>
                </w:rPr>
                <w:t>Template</w:t>
              </w:r>
              <w:proofErr w:type="spellEnd"/>
              <w:r>
                <w:rPr>
                  <w:rFonts w:ascii="Circe" w:hAnsi="Circe"/>
                  <w:color w:val="auto"/>
                  <w:sz w:val="12"/>
                  <w:szCs w:val="10"/>
                  <w:lang w:val="pt-BR"/>
                </w:rPr>
                <w:t xml:space="preserve"> Proposta Comercial</w:t>
              </w:r>
            </w:p>
          </w:tc>
        </w:sdtContent>
      </w:sdt>
      <w:tc>
        <w:tcPr>
          <w:tcW w:w="350" w:type="dxa"/>
          <w:tcBorders>
            <w:top w:val="single" w:sz="4" w:space="0" w:color="auto"/>
          </w:tcBorders>
          <w:shd w:val="clear" w:color="auto" w:fill="FFC000"/>
        </w:tcPr>
        <w:p w14:paraId="16653E63" w14:textId="77777777" w:rsidR="00DA0677" w:rsidRPr="00F16259" w:rsidRDefault="00646DF6" w:rsidP="00176B47">
          <w:pPr>
            <w:pStyle w:val="Rodap"/>
            <w:tabs>
              <w:tab w:val="clear" w:pos="9639"/>
            </w:tabs>
            <w:spacing w:before="0" w:after="0"/>
            <w:ind w:left="0" w:firstLine="0"/>
            <w:rPr>
              <w:rFonts w:ascii="Circe" w:hAnsi="Circe"/>
              <w:color w:val="auto"/>
              <w:sz w:val="12"/>
              <w:szCs w:val="10"/>
              <w:lang w:val="pt-BR"/>
            </w:rPr>
          </w:pPr>
          <w:r>
            <w:rPr>
              <w:rFonts w:ascii="Circe" w:hAnsi="Circe"/>
              <w:color w:val="auto"/>
              <w:sz w:val="12"/>
              <w:szCs w:val="10"/>
              <w:lang w:val="pt-BR"/>
            </w:rPr>
            <w:fldChar w:fldCharType="begin"/>
          </w:r>
          <w:r>
            <w:rPr>
              <w:rFonts w:ascii="Circe" w:hAnsi="Circe"/>
              <w:color w:val="auto"/>
              <w:sz w:val="12"/>
              <w:szCs w:val="10"/>
              <w:lang w:val="pt-BR"/>
            </w:rPr>
            <w:instrText xml:space="preserve"> PAGE   \* MERGEFORMAT </w:instrText>
          </w:r>
          <w:r>
            <w:rPr>
              <w:rFonts w:ascii="Circe" w:hAnsi="Circe"/>
              <w:color w:val="auto"/>
              <w:sz w:val="12"/>
              <w:szCs w:val="10"/>
              <w:lang w:val="pt-BR"/>
            </w:rPr>
            <w:fldChar w:fldCharType="separate"/>
          </w:r>
          <w:r w:rsidR="00A955A8">
            <w:rPr>
              <w:rFonts w:ascii="Circe" w:hAnsi="Circe"/>
              <w:noProof/>
              <w:color w:val="auto"/>
              <w:sz w:val="12"/>
              <w:szCs w:val="10"/>
              <w:lang w:val="pt-BR"/>
            </w:rPr>
            <w:t>9</w:t>
          </w:r>
          <w:r>
            <w:rPr>
              <w:rFonts w:ascii="Circe" w:hAnsi="Circe"/>
              <w:color w:val="auto"/>
              <w:sz w:val="12"/>
              <w:szCs w:val="10"/>
              <w:lang w:val="pt-BR"/>
            </w:rPr>
            <w:fldChar w:fldCharType="end"/>
          </w:r>
        </w:p>
      </w:tc>
    </w:tr>
    <w:tr w:rsidR="00DA0677" w:rsidRPr="00F16259" w14:paraId="2BA3FC90" w14:textId="77777777" w:rsidTr="00461FD5">
      <w:tc>
        <w:tcPr>
          <w:tcW w:w="1701" w:type="dxa"/>
        </w:tcPr>
        <w:p w14:paraId="20F770E1" w14:textId="77777777" w:rsidR="00DA0677" w:rsidRPr="00F16259" w:rsidRDefault="00DA0677" w:rsidP="00176B47">
          <w:pPr>
            <w:pStyle w:val="Rodap"/>
            <w:tabs>
              <w:tab w:val="clear" w:pos="9639"/>
            </w:tabs>
            <w:spacing w:before="0" w:after="0"/>
            <w:ind w:left="0" w:firstLine="0"/>
            <w:rPr>
              <w:rFonts w:ascii="Circe" w:hAnsi="Circe"/>
              <w:color w:val="auto"/>
              <w:sz w:val="12"/>
              <w:szCs w:val="10"/>
              <w:lang w:val="pt-BR"/>
            </w:rPr>
          </w:pPr>
          <w:r w:rsidRPr="00F16259">
            <w:rPr>
              <w:rFonts w:ascii="Circe" w:hAnsi="Circe"/>
              <w:color w:val="auto"/>
              <w:sz w:val="12"/>
              <w:szCs w:val="10"/>
              <w:lang w:val="pt-BR"/>
            </w:rPr>
            <w:t>CLIENTE:</w:t>
          </w:r>
        </w:p>
      </w:tc>
      <w:sdt>
        <w:sdtPr>
          <w:rPr>
            <w:rFonts w:ascii="Circe" w:hAnsi="Circe"/>
            <w:color w:val="auto"/>
            <w:sz w:val="12"/>
            <w:szCs w:val="10"/>
            <w:lang w:val="pt-BR"/>
          </w:rPr>
          <w:alias w:val="Empresa"/>
          <w:tag w:val=""/>
          <w:id w:val="730280422"/>
          <w:placeholder>
            <w:docPart w:val="31242DDF066F4EBCBAB7AF8137A35F6B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tc>
            <w:tcPr>
              <w:tcW w:w="3156" w:type="dxa"/>
            </w:tcPr>
            <w:p w14:paraId="4FB23331" w14:textId="77777777" w:rsidR="00DA0677" w:rsidRPr="00F16259" w:rsidRDefault="00E9087E" w:rsidP="00176B47">
              <w:pPr>
                <w:pStyle w:val="Rodap"/>
                <w:tabs>
                  <w:tab w:val="clear" w:pos="9639"/>
                </w:tabs>
                <w:spacing w:before="0" w:after="0"/>
                <w:ind w:left="0" w:firstLine="0"/>
                <w:rPr>
                  <w:rFonts w:ascii="Circe" w:hAnsi="Circe"/>
                  <w:color w:val="auto"/>
                  <w:sz w:val="12"/>
                  <w:szCs w:val="10"/>
                  <w:lang w:val="pt-BR"/>
                </w:rPr>
              </w:pPr>
              <w:r>
                <w:rPr>
                  <w:rFonts w:ascii="Circe" w:hAnsi="Circe"/>
                  <w:color w:val="auto"/>
                  <w:sz w:val="12"/>
                  <w:szCs w:val="10"/>
                  <w:lang w:val="pt-BR"/>
                </w:rPr>
                <w:t>@EMPRESA</w:t>
              </w:r>
            </w:p>
          </w:tc>
        </w:sdtContent>
      </w:sdt>
      <w:tc>
        <w:tcPr>
          <w:tcW w:w="648" w:type="dxa"/>
        </w:tcPr>
        <w:p w14:paraId="0262B546" w14:textId="77777777" w:rsidR="00DA0677" w:rsidRPr="00F16259" w:rsidRDefault="00DA0677" w:rsidP="00176B47">
          <w:pPr>
            <w:pStyle w:val="Rodap"/>
            <w:tabs>
              <w:tab w:val="clear" w:pos="9639"/>
            </w:tabs>
            <w:spacing w:before="0" w:after="0"/>
            <w:ind w:left="0" w:firstLine="0"/>
            <w:rPr>
              <w:rFonts w:ascii="Circe" w:hAnsi="Circe"/>
              <w:color w:val="auto"/>
              <w:sz w:val="12"/>
              <w:szCs w:val="10"/>
              <w:lang w:val="pt-BR"/>
            </w:rPr>
          </w:pPr>
          <w:r w:rsidRPr="00F16259">
            <w:rPr>
              <w:rFonts w:ascii="Circe" w:hAnsi="Circe"/>
              <w:color w:val="auto"/>
              <w:sz w:val="12"/>
              <w:szCs w:val="10"/>
              <w:lang w:val="pt-BR"/>
            </w:rPr>
            <w:t>LOCAL:</w:t>
          </w:r>
        </w:p>
      </w:tc>
      <w:sdt>
        <w:sdtPr>
          <w:rPr>
            <w:rFonts w:ascii="Circe" w:hAnsi="Circe"/>
            <w:color w:val="auto"/>
            <w:sz w:val="12"/>
            <w:szCs w:val="10"/>
            <w:lang w:val="pt-BR"/>
          </w:rPr>
          <w:alias w:val="Endereço da Empresa"/>
          <w:tag w:val=""/>
          <w:id w:val="873357472"/>
          <w:placeholder>
            <w:docPart w:val="0E1E80CEA29D4E9EAB995F7E704667C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tc>
            <w:tcPr>
              <w:tcW w:w="3630" w:type="dxa"/>
              <w:gridSpan w:val="2"/>
            </w:tcPr>
            <w:p w14:paraId="1FD0E312" w14:textId="77777777" w:rsidR="00DA0677" w:rsidRPr="00F16259" w:rsidRDefault="00E9087E" w:rsidP="00176B47">
              <w:pPr>
                <w:pStyle w:val="Rodap"/>
                <w:tabs>
                  <w:tab w:val="clear" w:pos="9639"/>
                </w:tabs>
                <w:spacing w:before="0" w:after="0"/>
                <w:ind w:left="0" w:firstLine="0"/>
                <w:rPr>
                  <w:rFonts w:ascii="Circe" w:hAnsi="Circe"/>
                  <w:color w:val="auto"/>
                  <w:sz w:val="12"/>
                  <w:szCs w:val="10"/>
                  <w:lang w:val="pt-BR"/>
                </w:rPr>
              </w:pPr>
              <w:r>
                <w:rPr>
                  <w:rFonts w:ascii="Circe" w:hAnsi="Circe"/>
                  <w:color w:val="auto"/>
                  <w:sz w:val="12"/>
                  <w:szCs w:val="10"/>
                  <w:lang w:val="pt-BR"/>
                </w:rPr>
                <w:t>@LOCAL</w:t>
              </w:r>
            </w:p>
          </w:tc>
        </w:sdtContent>
      </w:sdt>
    </w:tr>
  </w:tbl>
  <w:p w14:paraId="4D1CF4AE" w14:textId="77777777" w:rsidR="00DA0677" w:rsidRPr="00176B47" w:rsidRDefault="00DA0677" w:rsidP="00617DD2">
    <w:pPr>
      <w:pStyle w:val="Rodap"/>
      <w:tabs>
        <w:tab w:val="clear" w:pos="9639"/>
      </w:tabs>
      <w:spacing w:before="0" w:after="0"/>
      <w:ind w:left="0" w:firstLine="0"/>
      <w:rPr>
        <w:rFonts w:ascii="Circe" w:hAnsi="Circe"/>
        <w:color w:val="auto"/>
        <w:sz w:val="10"/>
        <w:szCs w:val="1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832A0" w14:textId="77777777" w:rsidR="00BA2165" w:rsidRDefault="00BA2165" w:rsidP="00291A68">
      <w:r>
        <w:separator/>
      </w:r>
    </w:p>
    <w:p w14:paraId="5D7B090D" w14:textId="77777777" w:rsidR="00BA2165" w:rsidRDefault="00BA2165" w:rsidP="00291A68"/>
    <w:p w14:paraId="54172B43" w14:textId="77777777" w:rsidR="00BA2165" w:rsidRDefault="00BA2165"/>
  </w:footnote>
  <w:footnote w:type="continuationSeparator" w:id="0">
    <w:p w14:paraId="0EB08770" w14:textId="77777777" w:rsidR="00BA2165" w:rsidRDefault="00BA2165" w:rsidP="00291A68">
      <w:r>
        <w:continuationSeparator/>
      </w:r>
    </w:p>
    <w:p w14:paraId="254888F7" w14:textId="77777777" w:rsidR="00BA2165" w:rsidRDefault="00BA2165" w:rsidP="00291A68"/>
    <w:p w14:paraId="6ABB24D3" w14:textId="77777777" w:rsidR="00BA2165" w:rsidRDefault="00BA216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ECE0A" w14:textId="77777777" w:rsidR="00DA0677" w:rsidRDefault="00DA0677" w:rsidP="00370159">
    <w:pPr>
      <w:pStyle w:val="Capa-TtuloDoc"/>
      <w:ind w:left="-567"/>
      <w:rPr>
        <w:rFonts w:ascii="Arial" w:hAnsi="Arial"/>
        <w:szCs w:val="24"/>
        <w:lang w:val="pt-BR"/>
      </w:rPr>
    </w:pPr>
  </w:p>
  <w:p w14:paraId="26D31DA4" w14:textId="77777777" w:rsidR="00DA0677" w:rsidRDefault="00DA06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1B5E5" w14:textId="77777777" w:rsidR="00363D56" w:rsidRDefault="00363D56" w:rsidP="00363D56">
    <w:pPr>
      <w:pStyle w:val="Cabealho"/>
      <w:spacing w:before="0" w:after="0"/>
      <w:ind w:left="0" w:firstLine="0"/>
      <w:rPr>
        <w:rFonts w:ascii="Oswald SemiBold" w:hAnsi="Oswald SemiBold"/>
        <w:noProof/>
        <w:color w:val="262626" w:themeColor="text1" w:themeTint="D9"/>
        <w:sz w:val="24"/>
        <w:szCs w:val="24"/>
        <w:lang w:val="pt-BR"/>
      </w:rPr>
    </w:pPr>
  </w:p>
  <w:p w14:paraId="512C20B4" w14:textId="77777777" w:rsidR="00363D56" w:rsidRPr="002733F5" w:rsidRDefault="00363D56" w:rsidP="00363D56">
    <w:pPr>
      <w:pStyle w:val="Cabealho"/>
      <w:spacing w:before="0" w:after="0"/>
      <w:ind w:left="0" w:firstLine="0"/>
      <w:rPr>
        <w:rFonts w:ascii="Oswald SemiBold" w:hAnsi="Oswald SemiBold"/>
        <w:noProof/>
        <w:color w:val="262626" w:themeColor="text1" w:themeTint="D9"/>
        <w:sz w:val="24"/>
        <w:szCs w:val="24"/>
        <w:lang w:val="pt-BR"/>
      </w:rPr>
    </w:pPr>
    <w:r w:rsidRPr="002733F5">
      <w:rPr>
        <w:rFonts w:ascii="Oswald SemiBold" w:hAnsi="Oswald SemiBold"/>
        <w:noProof/>
        <w:color w:val="262626" w:themeColor="text1" w:themeTint="D9"/>
        <w:sz w:val="24"/>
        <w:szCs w:val="24"/>
        <w:lang w:val="pt-BR"/>
      </w:rPr>
      <w:t>SOLUÇÕES INTELIGENTES PARA A INDÚSTRIA</w:t>
    </w:r>
    <w:r w:rsidRPr="002733F5">
      <w:rPr>
        <w:rFonts w:ascii="Oswald SemiBold" w:hAnsi="Oswald SemiBold"/>
        <w:noProof/>
        <w:color w:val="262626" w:themeColor="text1" w:themeTint="D9"/>
        <w:sz w:val="24"/>
        <w:szCs w:val="24"/>
        <w:lang w:val="pt-BR"/>
      </w:rPr>
      <w:tab/>
    </w:r>
    <w:r w:rsidRPr="002733F5">
      <w:rPr>
        <w:noProof/>
        <w:color w:val="262626" w:themeColor="text1" w:themeTint="D9"/>
      </w:rPr>
      <w:drawing>
        <wp:inline distT="0" distB="0" distL="0" distR="0" wp14:anchorId="0DEED403" wp14:editId="1E48355C">
          <wp:extent cx="1080000" cy="337605"/>
          <wp:effectExtent l="0" t="0" r="6350" b="5715"/>
          <wp:docPr id="25" name="Imagem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705" r="11343" b="33424"/>
                  <a:stretch/>
                </pic:blipFill>
                <pic:spPr bwMode="auto">
                  <a:xfrm>
                    <a:off x="0" y="0"/>
                    <a:ext cx="1080000" cy="3376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4EF85D0" w14:textId="77777777" w:rsidR="00363D56" w:rsidRDefault="00363D56" w:rsidP="00363D56">
    <w:r>
      <w:rPr>
        <w:rFonts w:ascii="Oswald SemiBold" w:hAnsi="Oswald SemiBold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33BBB9" wp14:editId="02B595FB">
              <wp:simplePos x="0" y="0"/>
              <wp:positionH relativeFrom="column">
                <wp:posOffset>-1067435</wp:posOffset>
              </wp:positionH>
              <wp:positionV relativeFrom="paragraph">
                <wp:posOffset>123190</wp:posOffset>
              </wp:positionV>
              <wp:extent cx="7562850" cy="0"/>
              <wp:effectExtent l="0" t="19050" r="19050" b="19050"/>
              <wp:wrapNone/>
              <wp:docPr id="32" name="Conector ret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285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71B0758" id="Conector reto 32" o:spid="_x0000_s1026" style="position:absolute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4.05pt,9.7pt" to="511.4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" strokecolor="#272727 [2749]" strokeweight="2.2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C76C" w14:textId="77777777" w:rsidR="00DA0677" w:rsidRPr="00176B47" w:rsidRDefault="00DA0677" w:rsidP="00025C68">
    <w:pPr>
      <w:pStyle w:val="Cabealho"/>
      <w:pBdr>
        <w:bottom w:val="single" w:sz="4" w:space="1" w:color="auto"/>
      </w:pBdr>
      <w:tabs>
        <w:tab w:val="clear" w:pos="9639"/>
        <w:tab w:val="right" w:pos="9100"/>
      </w:tabs>
      <w:ind w:left="0" w:firstLine="0"/>
    </w:pPr>
    <w:r>
      <w:tab/>
    </w:r>
    <w:r>
      <w:rPr>
        <w:rFonts w:ascii="Times New Roman" w:hAnsi="Times New Roman"/>
        <w:noProof/>
        <w:sz w:val="2"/>
        <w:lang w:val="pt-BR" w:eastAsia="pt-BR"/>
      </w:rPr>
      <w:drawing>
        <wp:inline distT="0" distB="0" distL="0" distR="0" wp14:anchorId="0B4775A2" wp14:editId="4F788B37">
          <wp:extent cx="851535" cy="425450"/>
          <wp:effectExtent l="19050" t="0" r="5715" b="0"/>
          <wp:docPr id="26" name="Imagem 26" descr="Tagna_marca monocromática cinz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Tagna_marca monocromática cinz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1535" cy="425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2965F4F" w14:textId="77777777" w:rsidR="00DA0677" w:rsidRPr="00025C68" w:rsidRDefault="00DA0677" w:rsidP="00025C6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0C88F" w14:textId="77777777" w:rsidR="00EF2B74" w:rsidRPr="00025C68" w:rsidRDefault="00EF2B74" w:rsidP="003710B3">
    <w:pPr>
      <w:pStyle w:val="Cabealho"/>
      <w:pBdr>
        <w:bottom w:val="single" w:sz="4" w:space="1" w:color="auto"/>
      </w:pBdr>
      <w:tabs>
        <w:tab w:val="clear" w:pos="9639"/>
        <w:tab w:val="right" w:pos="9100"/>
      </w:tabs>
      <w:ind w:left="0" w:firstLine="0"/>
    </w:pPr>
    <w:r>
      <w:tab/>
    </w:r>
    <w:r>
      <w:rPr>
        <w:rFonts w:ascii="Times New Roman" w:hAnsi="Times New Roman"/>
        <w:noProof/>
        <w:sz w:val="2"/>
        <w:lang w:val="pt-BR" w:eastAsia="pt-BR"/>
      </w:rPr>
      <w:drawing>
        <wp:inline distT="0" distB="0" distL="0" distR="0" wp14:anchorId="019B2592" wp14:editId="37FD0F55">
          <wp:extent cx="851535" cy="425450"/>
          <wp:effectExtent l="19050" t="0" r="5715" b="0"/>
          <wp:docPr id="5" name="Imagem 5" descr="Tagna_marca monocromática cinz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Tagna_marca monocromática cinz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1535" cy="425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C8D1C" w14:textId="77777777" w:rsidR="00363D56" w:rsidRPr="002733F5" w:rsidRDefault="00363D56" w:rsidP="00363D56">
    <w:pPr>
      <w:pStyle w:val="Cabealho"/>
      <w:spacing w:before="0" w:after="0"/>
      <w:ind w:left="0" w:firstLine="0"/>
      <w:rPr>
        <w:rFonts w:ascii="Oswald SemiBold" w:hAnsi="Oswald SemiBold"/>
        <w:noProof/>
        <w:color w:val="262626" w:themeColor="text1" w:themeTint="D9"/>
        <w:sz w:val="24"/>
        <w:szCs w:val="24"/>
        <w:lang w:val="pt-BR"/>
      </w:rPr>
    </w:pPr>
    <w:r w:rsidRPr="002733F5">
      <w:rPr>
        <w:rFonts w:ascii="Oswald SemiBold" w:hAnsi="Oswald SemiBold"/>
        <w:noProof/>
        <w:color w:val="262626" w:themeColor="text1" w:themeTint="D9"/>
        <w:sz w:val="24"/>
        <w:szCs w:val="24"/>
        <w:lang w:val="pt-BR"/>
      </w:rPr>
      <w:t>SOLUÇÕES INTELIGENTES PARA A INDÚSTRIA</w:t>
    </w:r>
    <w:r w:rsidRPr="002733F5">
      <w:rPr>
        <w:rFonts w:ascii="Oswald SemiBold" w:hAnsi="Oswald SemiBold"/>
        <w:noProof/>
        <w:color w:val="262626" w:themeColor="text1" w:themeTint="D9"/>
        <w:sz w:val="24"/>
        <w:szCs w:val="24"/>
        <w:lang w:val="pt-BR"/>
      </w:rPr>
      <w:tab/>
    </w:r>
    <w:r w:rsidRPr="002733F5">
      <w:rPr>
        <w:noProof/>
        <w:color w:val="262626" w:themeColor="text1" w:themeTint="D9"/>
      </w:rPr>
      <w:drawing>
        <wp:inline distT="0" distB="0" distL="0" distR="0" wp14:anchorId="5E8192C3" wp14:editId="2BE832EF">
          <wp:extent cx="1080000" cy="337605"/>
          <wp:effectExtent l="0" t="0" r="6350" b="5715"/>
          <wp:docPr id="21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705" r="11343" b="33424"/>
                  <a:stretch/>
                </pic:blipFill>
                <pic:spPr bwMode="auto">
                  <a:xfrm>
                    <a:off x="0" y="0"/>
                    <a:ext cx="1080000" cy="3376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46E17FB" w14:textId="77777777" w:rsidR="00363D56" w:rsidRDefault="00363D56" w:rsidP="00363D56">
    <w:r>
      <w:rPr>
        <w:rFonts w:ascii="Oswald SemiBold" w:hAnsi="Oswald SemiBold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5F6CA7A" wp14:editId="67C26104">
              <wp:simplePos x="0" y="0"/>
              <wp:positionH relativeFrom="column">
                <wp:posOffset>-1067435</wp:posOffset>
              </wp:positionH>
              <wp:positionV relativeFrom="paragraph">
                <wp:posOffset>123190</wp:posOffset>
              </wp:positionV>
              <wp:extent cx="7562850" cy="0"/>
              <wp:effectExtent l="0" t="19050" r="19050" b="19050"/>
              <wp:wrapNone/>
              <wp:docPr id="8" name="Conector re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285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0CD84D3" id="Conector reto 8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4.05pt,9.7pt" to="511.4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" strokecolor="#272727 [2749]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99287CE"/>
    <w:lvl w:ilvl="0">
      <w:start w:val="1"/>
      <w:numFmt w:val="decimal"/>
      <w:pStyle w:val="Ttulo1"/>
      <w:lvlText w:val="%1."/>
      <w:lvlJc w:val="left"/>
      <w:pPr>
        <w:tabs>
          <w:tab w:val="num" w:pos="425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425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425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425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425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7BB5097"/>
    <w:multiLevelType w:val="singleLevel"/>
    <w:tmpl w:val="9E022046"/>
    <w:lvl w:ilvl="0">
      <w:start w:val="1"/>
      <w:numFmt w:val="decimal"/>
      <w:pStyle w:val="ListNumber2"/>
      <w:lvlText w:val="%1."/>
      <w:lvlJc w:val="left"/>
      <w:pPr>
        <w:tabs>
          <w:tab w:val="num" w:pos="1701"/>
        </w:tabs>
        <w:ind w:left="1701" w:hanging="283"/>
      </w:pPr>
      <w:rPr>
        <w:rFonts w:hint="default"/>
      </w:rPr>
    </w:lvl>
  </w:abstractNum>
  <w:abstractNum w:abstractNumId="2" w15:restartNumberingAfterBreak="0">
    <w:nsid w:val="0C1A6F85"/>
    <w:multiLevelType w:val="singleLevel"/>
    <w:tmpl w:val="6C92A9C0"/>
    <w:lvl w:ilvl="0">
      <w:start w:val="1"/>
      <w:numFmt w:val="bullet"/>
      <w:pStyle w:val="Commarcadores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b w:val="0"/>
        <w:i w:val="0"/>
        <w:color w:val="auto"/>
        <w:sz w:val="20"/>
      </w:rPr>
    </w:lvl>
  </w:abstractNum>
  <w:abstractNum w:abstractNumId="3" w15:restartNumberingAfterBreak="0">
    <w:nsid w:val="0F2C4BCB"/>
    <w:multiLevelType w:val="singleLevel"/>
    <w:tmpl w:val="14021344"/>
    <w:lvl w:ilvl="0">
      <w:start w:val="1"/>
      <w:numFmt w:val="bullet"/>
      <w:pStyle w:val="Textotabelacommarcado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auto"/>
        <w:sz w:val="20"/>
        <w:szCs w:val="20"/>
      </w:rPr>
    </w:lvl>
  </w:abstractNum>
  <w:abstractNum w:abstractNumId="4" w15:restartNumberingAfterBreak="0">
    <w:nsid w:val="0FBA07CA"/>
    <w:multiLevelType w:val="singleLevel"/>
    <w:tmpl w:val="DB1C4BD2"/>
    <w:lvl w:ilvl="0">
      <w:start w:val="1"/>
      <w:numFmt w:val="decimal"/>
      <w:pStyle w:val="Bibliografia"/>
      <w:lvlText w:val="[%1]"/>
      <w:legacy w:legacy="1" w:legacySpace="0" w:legacyIndent="567"/>
      <w:lvlJc w:val="left"/>
      <w:pPr>
        <w:ind w:left="1701" w:hanging="567"/>
      </w:pPr>
    </w:lvl>
  </w:abstractNum>
  <w:abstractNum w:abstractNumId="5" w15:restartNumberingAfterBreak="0">
    <w:nsid w:val="175C6718"/>
    <w:multiLevelType w:val="singleLevel"/>
    <w:tmpl w:val="CB74D0EA"/>
    <w:lvl w:ilvl="0">
      <w:start w:val="1"/>
      <w:numFmt w:val="decimal"/>
      <w:lvlText w:val="%1."/>
      <w:legacy w:legacy="1" w:legacySpace="0" w:legacyIndent="283"/>
      <w:lvlJc w:val="left"/>
      <w:pPr>
        <w:ind w:left="1701" w:hanging="283"/>
      </w:pPr>
    </w:lvl>
  </w:abstractNum>
  <w:abstractNum w:abstractNumId="6" w15:restartNumberingAfterBreak="0">
    <w:nsid w:val="1EF9004B"/>
    <w:multiLevelType w:val="singleLevel"/>
    <w:tmpl w:val="3C9CA2D6"/>
    <w:lvl w:ilvl="0">
      <w:start w:val="1"/>
      <w:numFmt w:val="decimal"/>
      <w:pStyle w:val="Numerada"/>
      <w:lvlText w:val="%1."/>
      <w:lvlJc w:val="left"/>
      <w:pPr>
        <w:tabs>
          <w:tab w:val="num" w:pos="1134"/>
        </w:tabs>
        <w:ind w:left="1134" w:hanging="283"/>
      </w:pPr>
      <w:rPr>
        <w:rFonts w:hint="default"/>
      </w:rPr>
    </w:lvl>
  </w:abstractNum>
  <w:abstractNum w:abstractNumId="7" w15:restartNumberingAfterBreak="0">
    <w:nsid w:val="1F8277B5"/>
    <w:multiLevelType w:val="singleLevel"/>
    <w:tmpl w:val="F0A45984"/>
    <w:lvl w:ilvl="0">
      <w:start w:val="1"/>
      <w:numFmt w:val="bullet"/>
      <w:pStyle w:val="ListTrace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  <w:b w:val="0"/>
        <w:i w:val="0"/>
        <w:color w:val="auto"/>
        <w:sz w:val="20"/>
        <w:szCs w:val="20"/>
      </w:rPr>
    </w:lvl>
  </w:abstractNum>
  <w:abstractNum w:abstractNumId="8" w15:restartNumberingAfterBreak="0">
    <w:nsid w:val="218357E1"/>
    <w:multiLevelType w:val="multilevel"/>
    <w:tmpl w:val="49F0CB4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2FA16BD"/>
    <w:multiLevelType w:val="singleLevel"/>
    <w:tmpl w:val="A4C0002E"/>
    <w:lvl w:ilvl="0">
      <w:start w:val="1"/>
      <w:numFmt w:val="bullet"/>
      <w:pStyle w:val="listbulletdash2"/>
      <w:lvlText w:val="-"/>
      <w:lvlJc w:val="left"/>
      <w:pPr>
        <w:tabs>
          <w:tab w:val="num" w:pos="2160"/>
        </w:tabs>
        <w:ind w:left="2160" w:hanging="720"/>
      </w:pPr>
      <w:rPr>
        <w:rFonts w:ascii="Symbol" w:hAnsi="Symbol" w:cs="Courier New"/>
      </w:rPr>
    </w:lvl>
  </w:abstractNum>
  <w:abstractNum w:abstractNumId="10" w15:restartNumberingAfterBreak="0">
    <w:nsid w:val="232E5428"/>
    <w:multiLevelType w:val="hybridMultilevel"/>
    <w:tmpl w:val="73142B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64AB7"/>
    <w:multiLevelType w:val="hybridMultilevel"/>
    <w:tmpl w:val="34E486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025E8C"/>
    <w:multiLevelType w:val="hybridMultilevel"/>
    <w:tmpl w:val="C81EC4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74F48"/>
    <w:multiLevelType w:val="singleLevel"/>
    <w:tmpl w:val="C888982E"/>
    <w:lvl w:ilvl="0">
      <w:start w:val="1"/>
      <w:numFmt w:val="bullet"/>
      <w:pStyle w:val="ListSquare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b w:val="0"/>
        <w:i w:val="0"/>
        <w:color w:val="auto"/>
        <w:sz w:val="20"/>
        <w:szCs w:val="20"/>
      </w:rPr>
    </w:lvl>
  </w:abstractNum>
  <w:abstractNum w:abstractNumId="14" w15:restartNumberingAfterBreak="0">
    <w:nsid w:val="7C3004F2"/>
    <w:multiLevelType w:val="singleLevel"/>
    <w:tmpl w:val="6544566E"/>
    <w:lvl w:ilvl="0">
      <w:start w:val="1"/>
      <w:numFmt w:val="decimal"/>
      <w:pStyle w:val="ListNumber1"/>
      <w:lvlText w:val="%1."/>
      <w:lvlJc w:val="left"/>
      <w:pPr>
        <w:tabs>
          <w:tab w:val="num" w:pos="1418"/>
        </w:tabs>
        <w:ind w:left="1418" w:hanging="284"/>
      </w:pPr>
      <w:rPr>
        <w:rFonts w:hint="default"/>
      </w:rPr>
    </w:lvl>
  </w:abstractNum>
  <w:num w:numId="1" w16cid:durableId="634064509">
    <w:abstractNumId w:val="4"/>
  </w:num>
  <w:num w:numId="2" w16cid:durableId="1306741025">
    <w:abstractNumId w:val="9"/>
  </w:num>
  <w:num w:numId="3" w16cid:durableId="1353603367">
    <w:abstractNumId w:val="13"/>
  </w:num>
  <w:num w:numId="4" w16cid:durableId="1577469940">
    <w:abstractNumId w:val="2"/>
  </w:num>
  <w:num w:numId="5" w16cid:durableId="621619270">
    <w:abstractNumId w:val="7"/>
  </w:num>
  <w:num w:numId="6" w16cid:durableId="684135476">
    <w:abstractNumId w:val="6"/>
  </w:num>
  <w:num w:numId="7" w16cid:durableId="813526888">
    <w:abstractNumId w:val="14"/>
  </w:num>
  <w:num w:numId="8" w16cid:durableId="1470828487">
    <w:abstractNumId w:val="1"/>
  </w:num>
  <w:num w:numId="9" w16cid:durableId="1836874170">
    <w:abstractNumId w:val="3"/>
  </w:num>
  <w:num w:numId="10" w16cid:durableId="1567716911">
    <w:abstractNumId w:val="0"/>
  </w:num>
  <w:num w:numId="11" w16cid:durableId="1731801879">
    <w:abstractNumId w:val="6"/>
    <w:lvlOverride w:ilvl="0">
      <w:startOverride w:val="1"/>
    </w:lvlOverride>
  </w:num>
  <w:num w:numId="12" w16cid:durableId="1395737922">
    <w:abstractNumId w:val="10"/>
  </w:num>
  <w:num w:numId="13" w16cid:durableId="1312173998">
    <w:abstractNumId w:val="12"/>
  </w:num>
  <w:num w:numId="14" w16cid:durableId="1804149310">
    <w:abstractNumId w:val="11"/>
  </w:num>
  <w:num w:numId="15" w16cid:durableId="1457413397">
    <w:abstractNumId w:val="8"/>
  </w:num>
  <w:num w:numId="16" w16cid:durableId="1093167318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361"/>
  <w:drawingGridVerticalSpacing w:val="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B0"/>
    <w:rsid w:val="0000132C"/>
    <w:rsid w:val="00005833"/>
    <w:rsid w:val="00014180"/>
    <w:rsid w:val="00014ED6"/>
    <w:rsid w:val="0002156C"/>
    <w:rsid w:val="00023D1E"/>
    <w:rsid w:val="00025C68"/>
    <w:rsid w:val="00027C62"/>
    <w:rsid w:val="00033C05"/>
    <w:rsid w:val="00047F58"/>
    <w:rsid w:val="00056EB4"/>
    <w:rsid w:val="000770A0"/>
    <w:rsid w:val="00081F71"/>
    <w:rsid w:val="00085BD7"/>
    <w:rsid w:val="00091888"/>
    <w:rsid w:val="000976E7"/>
    <w:rsid w:val="0009792A"/>
    <w:rsid w:val="00097EA0"/>
    <w:rsid w:val="000A15B7"/>
    <w:rsid w:val="000B3CB7"/>
    <w:rsid w:val="000C0299"/>
    <w:rsid w:val="000C44F7"/>
    <w:rsid w:val="000D0AB8"/>
    <w:rsid w:val="000D666B"/>
    <w:rsid w:val="000E38B5"/>
    <w:rsid w:val="000F69A1"/>
    <w:rsid w:val="00103B18"/>
    <w:rsid w:val="00115A98"/>
    <w:rsid w:val="001212ED"/>
    <w:rsid w:val="00121A11"/>
    <w:rsid w:val="00121BB2"/>
    <w:rsid w:val="00122DA2"/>
    <w:rsid w:val="001313D7"/>
    <w:rsid w:val="001320B8"/>
    <w:rsid w:val="00133A11"/>
    <w:rsid w:val="00135A46"/>
    <w:rsid w:val="00142CFA"/>
    <w:rsid w:val="00150CD6"/>
    <w:rsid w:val="00157E7B"/>
    <w:rsid w:val="00161339"/>
    <w:rsid w:val="00170A05"/>
    <w:rsid w:val="001716AA"/>
    <w:rsid w:val="00172B8C"/>
    <w:rsid w:val="001739C5"/>
    <w:rsid w:val="001768C0"/>
    <w:rsid w:val="00176B47"/>
    <w:rsid w:val="00182D62"/>
    <w:rsid w:val="0018356F"/>
    <w:rsid w:val="001839BA"/>
    <w:rsid w:val="001863C2"/>
    <w:rsid w:val="00191049"/>
    <w:rsid w:val="001928B5"/>
    <w:rsid w:val="00192C1A"/>
    <w:rsid w:val="001940B6"/>
    <w:rsid w:val="00194BF4"/>
    <w:rsid w:val="00194E53"/>
    <w:rsid w:val="00195A67"/>
    <w:rsid w:val="001A1BB9"/>
    <w:rsid w:val="001A353F"/>
    <w:rsid w:val="001A4B01"/>
    <w:rsid w:val="001B70AC"/>
    <w:rsid w:val="001C002E"/>
    <w:rsid w:val="001C493B"/>
    <w:rsid w:val="001C6C6B"/>
    <w:rsid w:val="001E4504"/>
    <w:rsid w:val="001E468A"/>
    <w:rsid w:val="001F5739"/>
    <w:rsid w:val="001F667A"/>
    <w:rsid w:val="00206775"/>
    <w:rsid w:val="00215F4D"/>
    <w:rsid w:val="00223C81"/>
    <w:rsid w:val="00224BBE"/>
    <w:rsid w:val="00225CBD"/>
    <w:rsid w:val="002353D9"/>
    <w:rsid w:val="00243338"/>
    <w:rsid w:val="002441FE"/>
    <w:rsid w:val="00254DB8"/>
    <w:rsid w:val="00256E17"/>
    <w:rsid w:val="00257F91"/>
    <w:rsid w:val="00261DEB"/>
    <w:rsid w:val="00270916"/>
    <w:rsid w:val="00280F9B"/>
    <w:rsid w:val="0028526F"/>
    <w:rsid w:val="00286027"/>
    <w:rsid w:val="00291A68"/>
    <w:rsid w:val="00291B10"/>
    <w:rsid w:val="002948CD"/>
    <w:rsid w:val="002A4685"/>
    <w:rsid w:val="002B06FC"/>
    <w:rsid w:val="002C0010"/>
    <w:rsid w:val="002C16DA"/>
    <w:rsid w:val="002C1EEF"/>
    <w:rsid w:val="002C1F56"/>
    <w:rsid w:val="002D2F34"/>
    <w:rsid w:val="002D3989"/>
    <w:rsid w:val="002D4A54"/>
    <w:rsid w:val="002E07C8"/>
    <w:rsid w:val="002E1827"/>
    <w:rsid w:val="002E5F46"/>
    <w:rsid w:val="002E65A9"/>
    <w:rsid w:val="00320A8A"/>
    <w:rsid w:val="00323C85"/>
    <w:rsid w:val="00327485"/>
    <w:rsid w:val="00334514"/>
    <w:rsid w:val="00335DB8"/>
    <w:rsid w:val="003444AC"/>
    <w:rsid w:val="00350EA3"/>
    <w:rsid w:val="00357206"/>
    <w:rsid w:val="003610D2"/>
    <w:rsid w:val="00363D56"/>
    <w:rsid w:val="00367A12"/>
    <w:rsid w:val="00370159"/>
    <w:rsid w:val="0037365F"/>
    <w:rsid w:val="00382E5E"/>
    <w:rsid w:val="003A0A44"/>
    <w:rsid w:val="003A0FAF"/>
    <w:rsid w:val="003A47A8"/>
    <w:rsid w:val="003A51EA"/>
    <w:rsid w:val="003A5313"/>
    <w:rsid w:val="003A6A0B"/>
    <w:rsid w:val="003B0150"/>
    <w:rsid w:val="003C1A20"/>
    <w:rsid w:val="003D0453"/>
    <w:rsid w:val="003E4469"/>
    <w:rsid w:val="003F1429"/>
    <w:rsid w:val="003F52CD"/>
    <w:rsid w:val="003F7291"/>
    <w:rsid w:val="0040197F"/>
    <w:rsid w:val="00405372"/>
    <w:rsid w:val="00407B3C"/>
    <w:rsid w:val="0041101F"/>
    <w:rsid w:val="00415838"/>
    <w:rsid w:val="0041637A"/>
    <w:rsid w:val="00425A76"/>
    <w:rsid w:val="004260CD"/>
    <w:rsid w:val="00427463"/>
    <w:rsid w:val="004303BF"/>
    <w:rsid w:val="00436BCF"/>
    <w:rsid w:val="00447B6C"/>
    <w:rsid w:val="00453B8B"/>
    <w:rsid w:val="00461FD5"/>
    <w:rsid w:val="00464917"/>
    <w:rsid w:val="0046491D"/>
    <w:rsid w:val="004653E5"/>
    <w:rsid w:val="00466D39"/>
    <w:rsid w:val="00467859"/>
    <w:rsid w:val="0047231E"/>
    <w:rsid w:val="00473145"/>
    <w:rsid w:val="004740DA"/>
    <w:rsid w:val="0047749B"/>
    <w:rsid w:val="0048199A"/>
    <w:rsid w:val="00483EED"/>
    <w:rsid w:val="00485CC4"/>
    <w:rsid w:val="00487915"/>
    <w:rsid w:val="00491B17"/>
    <w:rsid w:val="00493319"/>
    <w:rsid w:val="00493836"/>
    <w:rsid w:val="004A5C5A"/>
    <w:rsid w:val="004A695B"/>
    <w:rsid w:val="004A7992"/>
    <w:rsid w:val="004A7AD4"/>
    <w:rsid w:val="004B1C2D"/>
    <w:rsid w:val="004B57A1"/>
    <w:rsid w:val="004B69B4"/>
    <w:rsid w:val="004B7751"/>
    <w:rsid w:val="004C1017"/>
    <w:rsid w:val="004C20E8"/>
    <w:rsid w:val="004C4E0D"/>
    <w:rsid w:val="004D1F5B"/>
    <w:rsid w:val="004E336D"/>
    <w:rsid w:val="004F6F6E"/>
    <w:rsid w:val="00502825"/>
    <w:rsid w:val="0050565F"/>
    <w:rsid w:val="00505EAD"/>
    <w:rsid w:val="0050749C"/>
    <w:rsid w:val="005127F8"/>
    <w:rsid w:val="005138F8"/>
    <w:rsid w:val="00514D03"/>
    <w:rsid w:val="00520181"/>
    <w:rsid w:val="005220EF"/>
    <w:rsid w:val="00525749"/>
    <w:rsid w:val="00532B5E"/>
    <w:rsid w:val="005340A4"/>
    <w:rsid w:val="0053582D"/>
    <w:rsid w:val="00540E5B"/>
    <w:rsid w:val="00545C16"/>
    <w:rsid w:val="00547082"/>
    <w:rsid w:val="00547704"/>
    <w:rsid w:val="00547B93"/>
    <w:rsid w:val="00550879"/>
    <w:rsid w:val="00550E31"/>
    <w:rsid w:val="00552439"/>
    <w:rsid w:val="00553BBD"/>
    <w:rsid w:val="005569D7"/>
    <w:rsid w:val="00560BFC"/>
    <w:rsid w:val="00562E28"/>
    <w:rsid w:val="00570A02"/>
    <w:rsid w:val="00575338"/>
    <w:rsid w:val="005779DD"/>
    <w:rsid w:val="005826B0"/>
    <w:rsid w:val="00587BCD"/>
    <w:rsid w:val="00592063"/>
    <w:rsid w:val="0059263D"/>
    <w:rsid w:val="00592D59"/>
    <w:rsid w:val="005A5B5D"/>
    <w:rsid w:val="005B3DE1"/>
    <w:rsid w:val="005C481B"/>
    <w:rsid w:val="005D45B4"/>
    <w:rsid w:val="005D7704"/>
    <w:rsid w:val="005D7A8E"/>
    <w:rsid w:val="005E0989"/>
    <w:rsid w:val="005E0A19"/>
    <w:rsid w:val="005E250B"/>
    <w:rsid w:val="005F0B27"/>
    <w:rsid w:val="005F7ACD"/>
    <w:rsid w:val="00603FB6"/>
    <w:rsid w:val="00605E13"/>
    <w:rsid w:val="00613CF2"/>
    <w:rsid w:val="00613F4F"/>
    <w:rsid w:val="00617DD2"/>
    <w:rsid w:val="00620787"/>
    <w:rsid w:val="006238C2"/>
    <w:rsid w:val="00631BCB"/>
    <w:rsid w:val="006327CC"/>
    <w:rsid w:val="00635E5E"/>
    <w:rsid w:val="006378C5"/>
    <w:rsid w:val="00646357"/>
    <w:rsid w:val="00646DF6"/>
    <w:rsid w:val="00662F8D"/>
    <w:rsid w:val="0066484B"/>
    <w:rsid w:val="00664A09"/>
    <w:rsid w:val="00675733"/>
    <w:rsid w:val="00676963"/>
    <w:rsid w:val="00676C35"/>
    <w:rsid w:val="00682FED"/>
    <w:rsid w:val="00684607"/>
    <w:rsid w:val="0069725E"/>
    <w:rsid w:val="006A01E6"/>
    <w:rsid w:val="006A0367"/>
    <w:rsid w:val="006A28CA"/>
    <w:rsid w:val="006A596D"/>
    <w:rsid w:val="006B3AD5"/>
    <w:rsid w:val="006B4B52"/>
    <w:rsid w:val="006C14A7"/>
    <w:rsid w:val="006C24EB"/>
    <w:rsid w:val="006C432D"/>
    <w:rsid w:val="006C7BA1"/>
    <w:rsid w:val="006D408C"/>
    <w:rsid w:val="006D5D9F"/>
    <w:rsid w:val="006E080D"/>
    <w:rsid w:val="006E2377"/>
    <w:rsid w:val="006F0273"/>
    <w:rsid w:val="006F180D"/>
    <w:rsid w:val="006F3708"/>
    <w:rsid w:val="00701818"/>
    <w:rsid w:val="00702AAD"/>
    <w:rsid w:val="007160D3"/>
    <w:rsid w:val="007210C2"/>
    <w:rsid w:val="00721F35"/>
    <w:rsid w:val="007243DB"/>
    <w:rsid w:val="00725B90"/>
    <w:rsid w:val="00727BD1"/>
    <w:rsid w:val="007340F1"/>
    <w:rsid w:val="00735E5C"/>
    <w:rsid w:val="00741D5E"/>
    <w:rsid w:val="0075079C"/>
    <w:rsid w:val="00751185"/>
    <w:rsid w:val="00751ABA"/>
    <w:rsid w:val="0075234E"/>
    <w:rsid w:val="00753A1D"/>
    <w:rsid w:val="00761FB5"/>
    <w:rsid w:val="00770431"/>
    <w:rsid w:val="007741FC"/>
    <w:rsid w:val="00774752"/>
    <w:rsid w:val="00775258"/>
    <w:rsid w:val="007759CF"/>
    <w:rsid w:val="007823B7"/>
    <w:rsid w:val="00784A19"/>
    <w:rsid w:val="00784B78"/>
    <w:rsid w:val="0079321D"/>
    <w:rsid w:val="007966D7"/>
    <w:rsid w:val="00797978"/>
    <w:rsid w:val="007A092E"/>
    <w:rsid w:val="007A09DD"/>
    <w:rsid w:val="007A518C"/>
    <w:rsid w:val="007B22B3"/>
    <w:rsid w:val="007B40F5"/>
    <w:rsid w:val="007B70A6"/>
    <w:rsid w:val="007C4009"/>
    <w:rsid w:val="007D00A1"/>
    <w:rsid w:val="007D46F8"/>
    <w:rsid w:val="007D51DA"/>
    <w:rsid w:val="007E015D"/>
    <w:rsid w:val="007E5C4F"/>
    <w:rsid w:val="007E7809"/>
    <w:rsid w:val="007F25A4"/>
    <w:rsid w:val="007F5014"/>
    <w:rsid w:val="008022AD"/>
    <w:rsid w:val="00805DFD"/>
    <w:rsid w:val="00824D75"/>
    <w:rsid w:val="00825709"/>
    <w:rsid w:val="00826625"/>
    <w:rsid w:val="00840122"/>
    <w:rsid w:val="008437B5"/>
    <w:rsid w:val="008752F6"/>
    <w:rsid w:val="00880DFE"/>
    <w:rsid w:val="00882027"/>
    <w:rsid w:val="008821C6"/>
    <w:rsid w:val="00882341"/>
    <w:rsid w:val="00885F66"/>
    <w:rsid w:val="00887AD4"/>
    <w:rsid w:val="00895367"/>
    <w:rsid w:val="008978BE"/>
    <w:rsid w:val="008A063D"/>
    <w:rsid w:val="008A4877"/>
    <w:rsid w:val="008A5A3F"/>
    <w:rsid w:val="008A6494"/>
    <w:rsid w:val="008D20DF"/>
    <w:rsid w:val="008D7126"/>
    <w:rsid w:val="008E143F"/>
    <w:rsid w:val="008E6FFD"/>
    <w:rsid w:val="008E7002"/>
    <w:rsid w:val="008F1E67"/>
    <w:rsid w:val="008F64BA"/>
    <w:rsid w:val="00904FEA"/>
    <w:rsid w:val="0091576E"/>
    <w:rsid w:val="009160B7"/>
    <w:rsid w:val="0092082F"/>
    <w:rsid w:val="0092270E"/>
    <w:rsid w:val="009269B5"/>
    <w:rsid w:val="00933DC3"/>
    <w:rsid w:val="00951577"/>
    <w:rsid w:val="00955066"/>
    <w:rsid w:val="0095595C"/>
    <w:rsid w:val="00955B40"/>
    <w:rsid w:val="0095665B"/>
    <w:rsid w:val="00962C6B"/>
    <w:rsid w:val="00962CB4"/>
    <w:rsid w:val="00966664"/>
    <w:rsid w:val="009667FB"/>
    <w:rsid w:val="00977333"/>
    <w:rsid w:val="009839D3"/>
    <w:rsid w:val="009843C2"/>
    <w:rsid w:val="00985CAF"/>
    <w:rsid w:val="00987246"/>
    <w:rsid w:val="009923CE"/>
    <w:rsid w:val="009963E8"/>
    <w:rsid w:val="009B5F1A"/>
    <w:rsid w:val="009C0DD3"/>
    <w:rsid w:val="009C2775"/>
    <w:rsid w:val="009C4201"/>
    <w:rsid w:val="009C4F36"/>
    <w:rsid w:val="009D4D3E"/>
    <w:rsid w:val="009D60CB"/>
    <w:rsid w:val="009E11D0"/>
    <w:rsid w:val="00A15087"/>
    <w:rsid w:val="00A2168B"/>
    <w:rsid w:val="00A230B1"/>
    <w:rsid w:val="00A32D2C"/>
    <w:rsid w:val="00A34E22"/>
    <w:rsid w:val="00A5269F"/>
    <w:rsid w:val="00A5310B"/>
    <w:rsid w:val="00A53C3E"/>
    <w:rsid w:val="00A61724"/>
    <w:rsid w:val="00A6221F"/>
    <w:rsid w:val="00A63587"/>
    <w:rsid w:val="00A64015"/>
    <w:rsid w:val="00A678E2"/>
    <w:rsid w:val="00A75257"/>
    <w:rsid w:val="00A773A4"/>
    <w:rsid w:val="00A805EA"/>
    <w:rsid w:val="00A928B8"/>
    <w:rsid w:val="00A955A8"/>
    <w:rsid w:val="00A97215"/>
    <w:rsid w:val="00AB50A0"/>
    <w:rsid w:val="00AB5AFB"/>
    <w:rsid w:val="00AC2B8F"/>
    <w:rsid w:val="00AC3779"/>
    <w:rsid w:val="00AC607E"/>
    <w:rsid w:val="00AC6A66"/>
    <w:rsid w:val="00AC7F57"/>
    <w:rsid w:val="00AD72F0"/>
    <w:rsid w:val="00AE2BD7"/>
    <w:rsid w:val="00AE552C"/>
    <w:rsid w:val="00B04343"/>
    <w:rsid w:val="00B04EC4"/>
    <w:rsid w:val="00B11823"/>
    <w:rsid w:val="00B1200A"/>
    <w:rsid w:val="00B126DD"/>
    <w:rsid w:val="00B13EED"/>
    <w:rsid w:val="00B203FA"/>
    <w:rsid w:val="00B20876"/>
    <w:rsid w:val="00B25D4B"/>
    <w:rsid w:val="00B2702F"/>
    <w:rsid w:val="00B30619"/>
    <w:rsid w:val="00B30DBC"/>
    <w:rsid w:val="00B335E3"/>
    <w:rsid w:val="00B3532C"/>
    <w:rsid w:val="00B47063"/>
    <w:rsid w:val="00B55531"/>
    <w:rsid w:val="00B564B3"/>
    <w:rsid w:val="00B72665"/>
    <w:rsid w:val="00B743AA"/>
    <w:rsid w:val="00B838E3"/>
    <w:rsid w:val="00B9428A"/>
    <w:rsid w:val="00BA2165"/>
    <w:rsid w:val="00BA39EF"/>
    <w:rsid w:val="00BB6D04"/>
    <w:rsid w:val="00BD1181"/>
    <w:rsid w:val="00BD1732"/>
    <w:rsid w:val="00BD78BC"/>
    <w:rsid w:val="00BE2086"/>
    <w:rsid w:val="00BE350C"/>
    <w:rsid w:val="00BF6916"/>
    <w:rsid w:val="00C00B61"/>
    <w:rsid w:val="00C037C3"/>
    <w:rsid w:val="00C044FB"/>
    <w:rsid w:val="00C13609"/>
    <w:rsid w:val="00C27A15"/>
    <w:rsid w:val="00C32D2F"/>
    <w:rsid w:val="00C356FE"/>
    <w:rsid w:val="00C41F77"/>
    <w:rsid w:val="00C44AAA"/>
    <w:rsid w:val="00C530C3"/>
    <w:rsid w:val="00C55BA9"/>
    <w:rsid w:val="00C57865"/>
    <w:rsid w:val="00C57951"/>
    <w:rsid w:val="00C638BB"/>
    <w:rsid w:val="00C71DB2"/>
    <w:rsid w:val="00C7273A"/>
    <w:rsid w:val="00C8146C"/>
    <w:rsid w:val="00C86AEA"/>
    <w:rsid w:val="00C93FD6"/>
    <w:rsid w:val="00CA009E"/>
    <w:rsid w:val="00CC21D5"/>
    <w:rsid w:val="00CC6ABC"/>
    <w:rsid w:val="00CD6E5E"/>
    <w:rsid w:val="00CE1C94"/>
    <w:rsid w:val="00CE5D80"/>
    <w:rsid w:val="00CF0B4D"/>
    <w:rsid w:val="00CF1841"/>
    <w:rsid w:val="00CF39DC"/>
    <w:rsid w:val="00CF57F9"/>
    <w:rsid w:val="00D05498"/>
    <w:rsid w:val="00D20ADA"/>
    <w:rsid w:val="00D24770"/>
    <w:rsid w:val="00D24FA9"/>
    <w:rsid w:val="00D31A1C"/>
    <w:rsid w:val="00D34F09"/>
    <w:rsid w:val="00D37DCF"/>
    <w:rsid w:val="00D41752"/>
    <w:rsid w:val="00D532CB"/>
    <w:rsid w:val="00D53B06"/>
    <w:rsid w:val="00D5512F"/>
    <w:rsid w:val="00D5682F"/>
    <w:rsid w:val="00D60D55"/>
    <w:rsid w:val="00D7127A"/>
    <w:rsid w:val="00D72057"/>
    <w:rsid w:val="00D846A4"/>
    <w:rsid w:val="00D85D35"/>
    <w:rsid w:val="00D96032"/>
    <w:rsid w:val="00DA0677"/>
    <w:rsid w:val="00DA42EC"/>
    <w:rsid w:val="00DA4A81"/>
    <w:rsid w:val="00DC7934"/>
    <w:rsid w:val="00DD1DA2"/>
    <w:rsid w:val="00DD2251"/>
    <w:rsid w:val="00DD4049"/>
    <w:rsid w:val="00DD4458"/>
    <w:rsid w:val="00DD61BD"/>
    <w:rsid w:val="00DE1D94"/>
    <w:rsid w:val="00DE1EC2"/>
    <w:rsid w:val="00DE3039"/>
    <w:rsid w:val="00DE4826"/>
    <w:rsid w:val="00DF1F44"/>
    <w:rsid w:val="00DF38E3"/>
    <w:rsid w:val="00E051BB"/>
    <w:rsid w:val="00E05D70"/>
    <w:rsid w:val="00E1167F"/>
    <w:rsid w:val="00E210B1"/>
    <w:rsid w:val="00E2228B"/>
    <w:rsid w:val="00E228A8"/>
    <w:rsid w:val="00E239B0"/>
    <w:rsid w:val="00E26413"/>
    <w:rsid w:val="00E300A2"/>
    <w:rsid w:val="00E40F59"/>
    <w:rsid w:val="00E44E2D"/>
    <w:rsid w:val="00E46585"/>
    <w:rsid w:val="00E60448"/>
    <w:rsid w:val="00E744A6"/>
    <w:rsid w:val="00E74DB9"/>
    <w:rsid w:val="00E75B77"/>
    <w:rsid w:val="00E7762E"/>
    <w:rsid w:val="00E77B4B"/>
    <w:rsid w:val="00E8317A"/>
    <w:rsid w:val="00E84DD2"/>
    <w:rsid w:val="00E867A9"/>
    <w:rsid w:val="00E9087E"/>
    <w:rsid w:val="00E97E3E"/>
    <w:rsid w:val="00EB07C2"/>
    <w:rsid w:val="00EB1EF1"/>
    <w:rsid w:val="00EB7D06"/>
    <w:rsid w:val="00EC5706"/>
    <w:rsid w:val="00EC77DD"/>
    <w:rsid w:val="00ED644F"/>
    <w:rsid w:val="00ED7043"/>
    <w:rsid w:val="00EE4719"/>
    <w:rsid w:val="00EF2B74"/>
    <w:rsid w:val="00EF5437"/>
    <w:rsid w:val="00EF6E80"/>
    <w:rsid w:val="00EF7993"/>
    <w:rsid w:val="00F06579"/>
    <w:rsid w:val="00F06D41"/>
    <w:rsid w:val="00F12393"/>
    <w:rsid w:val="00F14B3C"/>
    <w:rsid w:val="00F16259"/>
    <w:rsid w:val="00F25A7A"/>
    <w:rsid w:val="00F311BD"/>
    <w:rsid w:val="00F37701"/>
    <w:rsid w:val="00F42853"/>
    <w:rsid w:val="00F448F3"/>
    <w:rsid w:val="00F4756D"/>
    <w:rsid w:val="00F54E49"/>
    <w:rsid w:val="00F6764A"/>
    <w:rsid w:val="00F72E74"/>
    <w:rsid w:val="00F74387"/>
    <w:rsid w:val="00F76DE5"/>
    <w:rsid w:val="00F821D0"/>
    <w:rsid w:val="00F84637"/>
    <w:rsid w:val="00F84E27"/>
    <w:rsid w:val="00FA4375"/>
    <w:rsid w:val="00FA4925"/>
    <w:rsid w:val="00FA6EB5"/>
    <w:rsid w:val="00FB3DC8"/>
    <w:rsid w:val="00FC0406"/>
    <w:rsid w:val="00FC550A"/>
    <w:rsid w:val="00FD077F"/>
    <w:rsid w:val="00FD0B7F"/>
    <w:rsid w:val="00FD51CB"/>
    <w:rsid w:val="00FD7B76"/>
    <w:rsid w:val="00FE123F"/>
    <w:rsid w:val="00FE632A"/>
    <w:rsid w:val="00FF0253"/>
    <w:rsid w:val="00FF5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143D95"/>
  <w15:docId w15:val="{C1F3C1A6-5170-43FB-ADEC-FC4CB2142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pacing w:before="120" w:after="120"/>
        <w:ind w:left="1642" w:hanging="1642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Tagna - TextoNormal"/>
    <w:qFormat/>
    <w:rsid w:val="00D34F09"/>
    <w:pPr>
      <w:ind w:left="0" w:firstLine="0"/>
      <w:jc w:val="both"/>
    </w:pPr>
    <w:rPr>
      <w:rFonts w:ascii="Roboto" w:hAnsi="Roboto"/>
      <w:sz w:val="22"/>
      <w:lang w:eastAsia="en-US"/>
    </w:rPr>
  </w:style>
  <w:style w:type="paragraph" w:styleId="Ttulo1">
    <w:name w:val="heading 1"/>
    <w:aliases w:val="Tagna - Título 1"/>
    <w:next w:val="Normal"/>
    <w:link w:val="Ttulo1Char"/>
    <w:qFormat/>
    <w:rsid w:val="0048199A"/>
    <w:pPr>
      <w:keepNext/>
      <w:keepLines/>
      <w:pageBreakBefore/>
      <w:numPr>
        <w:numId w:val="10"/>
      </w:numPr>
      <w:outlineLvl w:val="0"/>
    </w:pPr>
    <w:rPr>
      <w:rFonts w:ascii="Roboto" w:hAnsi="Roboto"/>
      <w:b/>
      <w:color w:val="000000"/>
      <w:sz w:val="32"/>
      <w:lang w:eastAsia="en-US"/>
    </w:rPr>
  </w:style>
  <w:style w:type="paragraph" w:styleId="Ttulo2">
    <w:name w:val="heading 2"/>
    <w:aliases w:val="Tagna - Título 2"/>
    <w:next w:val="Normal"/>
    <w:link w:val="Ttulo2Char"/>
    <w:qFormat/>
    <w:rsid w:val="0048199A"/>
    <w:pPr>
      <w:keepNext/>
      <w:numPr>
        <w:ilvl w:val="1"/>
        <w:numId w:val="10"/>
      </w:numPr>
      <w:contextualSpacing/>
      <w:outlineLvl w:val="1"/>
    </w:pPr>
    <w:rPr>
      <w:rFonts w:ascii="Roboto" w:hAnsi="Roboto"/>
      <w:b/>
      <w:sz w:val="28"/>
      <w:lang w:val="pt-PT" w:eastAsia="en-US"/>
    </w:rPr>
  </w:style>
  <w:style w:type="paragraph" w:styleId="Ttulo3">
    <w:name w:val="heading 3"/>
    <w:aliases w:val="Tagna - Título 3"/>
    <w:next w:val="Normal"/>
    <w:link w:val="Ttulo3Char"/>
    <w:qFormat/>
    <w:rsid w:val="0048199A"/>
    <w:pPr>
      <w:keepNext/>
      <w:keepLines/>
      <w:numPr>
        <w:ilvl w:val="2"/>
        <w:numId w:val="10"/>
      </w:numPr>
      <w:tabs>
        <w:tab w:val="left" w:pos="1134"/>
      </w:tabs>
      <w:outlineLvl w:val="2"/>
    </w:pPr>
    <w:rPr>
      <w:rFonts w:ascii="Roboto" w:hAnsi="Roboto"/>
      <w:b/>
      <w:sz w:val="28"/>
      <w:lang w:eastAsia="en-US"/>
    </w:rPr>
  </w:style>
  <w:style w:type="paragraph" w:styleId="Ttulo4">
    <w:name w:val="heading 4"/>
    <w:aliases w:val="Tagna - Título 4"/>
    <w:next w:val="Normal"/>
    <w:link w:val="Ttulo4Char"/>
    <w:qFormat/>
    <w:rsid w:val="0048199A"/>
    <w:pPr>
      <w:keepNext/>
      <w:keepLines/>
      <w:numPr>
        <w:ilvl w:val="3"/>
        <w:numId w:val="10"/>
      </w:numPr>
      <w:outlineLvl w:val="3"/>
    </w:pPr>
    <w:rPr>
      <w:rFonts w:ascii="Roboto" w:hAnsi="Roboto"/>
      <w:b/>
      <w:sz w:val="28"/>
      <w:lang w:eastAsia="en-US"/>
    </w:rPr>
  </w:style>
  <w:style w:type="paragraph" w:styleId="Ttulo5">
    <w:name w:val="heading 5"/>
    <w:aliases w:val="Tagna - Título 5"/>
    <w:next w:val="Normal"/>
    <w:qFormat/>
    <w:rsid w:val="0048199A"/>
    <w:pPr>
      <w:keepNext/>
      <w:keepLines/>
      <w:numPr>
        <w:ilvl w:val="4"/>
        <w:numId w:val="10"/>
      </w:numPr>
      <w:outlineLvl w:val="4"/>
    </w:pPr>
    <w:rPr>
      <w:rFonts w:ascii="Roboto" w:hAnsi="Roboto"/>
      <w:b/>
      <w:sz w:val="28"/>
      <w:lang w:eastAsia="en-US"/>
    </w:rPr>
  </w:style>
  <w:style w:type="paragraph" w:styleId="Ttulo6">
    <w:name w:val="heading 6"/>
    <w:aliases w:val="Tagna - Título 6"/>
    <w:next w:val="Normal"/>
    <w:qFormat/>
    <w:rsid w:val="0048199A"/>
    <w:pPr>
      <w:keepNext/>
      <w:keepLines/>
      <w:numPr>
        <w:ilvl w:val="5"/>
        <w:numId w:val="10"/>
      </w:numPr>
      <w:spacing w:before="240"/>
      <w:outlineLvl w:val="5"/>
    </w:pPr>
    <w:rPr>
      <w:rFonts w:ascii="Roboto" w:hAnsi="Roboto"/>
      <w:b/>
      <w:sz w:val="28"/>
      <w:lang w:eastAsia="en-US"/>
    </w:rPr>
  </w:style>
  <w:style w:type="paragraph" w:styleId="Ttulo7">
    <w:name w:val="heading 7"/>
    <w:basedOn w:val="Normal"/>
    <w:next w:val="Normal"/>
    <w:autoRedefine/>
    <w:qFormat/>
    <w:rsid w:val="00DD1DA2"/>
    <w:pPr>
      <w:numPr>
        <w:ilvl w:val="6"/>
        <w:numId w:val="10"/>
      </w:numPr>
      <w:spacing w:before="240" w:after="60"/>
      <w:outlineLvl w:val="6"/>
    </w:pPr>
  </w:style>
  <w:style w:type="paragraph" w:styleId="Ttulo8">
    <w:name w:val="heading 8"/>
    <w:basedOn w:val="Normal"/>
    <w:next w:val="Normal"/>
    <w:autoRedefine/>
    <w:qFormat/>
    <w:rsid w:val="00DD1DA2"/>
    <w:pPr>
      <w:numPr>
        <w:ilvl w:val="7"/>
        <w:numId w:val="10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autoRedefine/>
    <w:rsid w:val="00DD1DA2"/>
    <w:pPr>
      <w:pBdr>
        <w:bottom w:val="single" w:sz="4" w:space="1" w:color="auto"/>
      </w:pBdr>
      <w:spacing w:before="240" w:after="60"/>
      <w:jc w:val="right"/>
      <w:outlineLvl w:val="8"/>
    </w:pPr>
    <w:rPr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">
    <w:name w:val="Texto"/>
    <w:autoRedefine/>
    <w:rsid w:val="00DD1DA2"/>
    <w:pPr>
      <w:keepLines/>
      <w:spacing w:line="360" w:lineRule="auto"/>
      <w:ind w:left="1644" w:firstLine="720"/>
      <w:jc w:val="both"/>
    </w:pPr>
    <w:rPr>
      <w:rFonts w:ascii="Circe" w:hAnsi="Circe"/>
      <w:sz w:val="24"/>
      <w:lang w:eastAsia="en-US"/>
    </w:rPr>
  </w:style>
  <w:style w:type="paragraph" w:styleId="Recuonormal">
    <w:name w:val="Normal Indent"/>
    <w:basedOn w:val="Normal"/>
    <w:rsid w:val="00DD1DA2"/>
    <w:pPr>
      <w:ind w:left="720"/>
    </w:pPr>
  </w:style>
  <w:style w:type="paragraph" w:customStyle="1" w:styleId="Style3">
    <w:name w:val="Style3"/>
    <w:basedOn w:val="Ttulo2"/>
    <w:rsid w:val="00DD1DA2"/>
    <w:pPr>
      <w:numPr>
        <w:ilvl w:val="0"/>
        <w:numId w:val="0"/>
      </w:numPr>
      <w:ind w:left="1134" w:hanging="1134"/>
      <w:outlineLvl w:val="9"/>
    </w:pPr>
  </w:style>
  <w:style w:type="paragraph" w:customStyle="1" w:styleId="Especificao">
    <w:name w:val="Especificação"/>
    <w:basedOn w:val="Normal"/>
    <w:autoRedefine/>
    <w:rsid w:val="00DD1DA2"/>
    <w:pPr>
      <w:jc w:val="right"/>
    </w:pPr>
    <w:rPr>
      <w:color w:val="0000FF"/>
      <w:sz w:val="18"/>
    </w:rPr>
  </w:style>
  <w:style w:type="paragraph" w:customStyle="1" w:styleId="Cliente">
    <w:name w:val="Cliente"/>
    <w:basedOn w:val="Especificao"/>
    <w:autoRedefine/>
    <w:rsid w:val="00DD1DA2"/>
    <w:pPr>
      <w:tabs>
        <w:tab w:val="left" w:pos="1418"/>
      </w:tabs>
      <w:ind w:left="1418" w:hanging="1418"/>
    </w:pPr>
    <w:rPr>
      <w:rFonts w:ascii="Garamond" w:hAnsi="Garamond"/>
      <w:sz w:val="32"/>
    </w:rPr>
  </w:style>
  <w:style w:type="paragraph" w:customStyle="1" w:styleId="Projeto">
    <w:name w:val="Projeto"/>
    <w:basedOn w:val="Especificao"/>
    <w:autoRedefine/>
    <w:rsid w:val="00DD1DA2"/>
    <w:pPr>
      <w:tabs>
        <w:tab w:val="left" w:pos="1134"/>
      </w:tabs>
      <w:ind w:left="1134" w:hanging="1134"/>
    </w:pPr>
    <w:rPr>
      <w:sz w:val="24"/>
    </w:rPr>
  </w:style>
  <w:style w:type="paragraph" w:customStyle="1" w:styleId="Style1">
    <w:name w:val="Style1"/>
    <w:basedOn w:val="Projeto"/>
    <w:rsid w:val="00DD1DA2"/>
    <w:rPr>
      <w:sz w:val="32"/>
    </w:rPr>
  </w:style>
  <w:style w:type="paragraph" w:customStyle="1" w:styleId="EspFuncional">
    <w:name w:val="EspFuncional"/>
    <w:basedOn w:val="Especificao"/>
    <w:autoRedefine/>
    <w:rsid w:val="00DD1DA2"/>
    <w:pPr>
      <w:jc w:val="center"/>
    </w:pPr>
    <w:rPr>
      <w:sz w:val="44"/>
    </w:rPr>
  </w:style>
  <w:style w:type="paragraph" w:customStyle="1" w:styleId="Style2">
    <w:name w:val="Style2"/>
    <w:basedOn w:val="Style1"/>
    <w:rsid w:val="00DD1DA2"/>
    <w:pPr>
      <w:tabs>
        <w:tab w:val="clear" w:pos="1134"/>
        <w:tab w:val="left" w:pos="1418"/>
      </w:tabs>
      <w:ind w:left="1418" w:hanging="1418"/>
    </w:pPr>
  </w:style>
  <w:style w:type="paragraph" w:styleId="Rodap">
    <w:name w:val="footer"/>
    <w:link w:val="RodapChar"/>
    <w:rsid w:val="00DD1DA2"/>
    <w:pPr>
      <w:tabs>
        <w:tab w:val="right" w:pos="9639"/>
      </w:tabs>
      <w:ind w:left="1644" w:hanging="1644"/>
    </w:pPr>
    <w:rPr>
      <w:rFonts w:ascii="Verdana" w:hAnsi="Verdana"/>
      <w:color w:val="808080"/>
      <w:sz w:val="16"/>
      <w:szCs w:val="16"/>
      <w:lang w:val="en-US" w:eastAsia="en-US"/>
    </w:rPr>
  </w:style>
  <w:style w:type="paragraph" w:styleId="Cabealho">
    <w:name w:val="header"/>
    <w:link w:val="CabealhoChar"/>
    <w:rsid w:val="00DD1DA2"/>
    <w:pPr>
      <w:tabs>
        <w:tab w:val="right" w:pos="9639"/>
      </w:tabs>
      <w:ind w:left="1644" w:hanging="1644"/>
    </w:pPr>
    <w:rPr>
      <w:rFonts w:ascii="Verdana" w:hAnsi="Verdana"/>
      <w:color w:val="808080"/>
      <w:lang w:val="en-US" w:eastAsia="en-US"/>
    </w:rPr>
  </w:style>
  <w:style w:type="paragraph" w:styleId="Sumrio1">
    <w:name w:val="toc 1"/>
    <w:next w:val="Texto"/>
    <w:uiPriority w:val="39"/>
    <w:rsid w:val="00DD1DA2"/>
    <w:pPr>
      <w:tabs>
        <w:tab w:val="left" w:pos="567"/>
        <w:tab w:val="right" w:leader="dot" w:pos="9072"/>
      </w:tabs>
      <w:spacing w:before="0" w:after="0"/>
      <w:ind w:left="1644" w:hanging="1644"/>
    </w:pPr>
    <w:rPr>
      <w:rFonts w:ascii="Circe" w:hAnsi="Circe"/>
      <w:b/>
      <w:caps/>
      <w:noProof/>
      <w:sz w:val="26"/>
      <w:lang w:val="en-US" w:eastAsia="en-US"/>
    </w:rPr>
  </w:style>
  <w:style w:type="paragraph" w:styleId="Sumrio2">
    <w:name w:val="toc 2"/>
    <w:next w:val="Normal"/>
    <w:uiPriority w:val="39"/>
    <w:rsid w:val="00DD1DA2"/>
    <w:pPr>
      <w:tabs>
        <w:tab w:val="left" w:pos="709"/>
        <w:tab w:val="right" w:leader="dot" w:pos="9072"/>
      </w:tabs>
      <w:ind w:left="1644" w:hanging="1644"/>
    </w:pPr>
    <w:rPr>
      <w:rFonts w:ascii="Circe" w:hAnsi="Circe"/>
      <w:sz w:val="22"/>
      <w:lang w:val="en-US" w:eastAsia="en-US"/>
    </w:rPr>
  </w:style>
  <w:style w:type="paragraph" w:styleId="Sumrio3">
    <w:name w:val="toc 3"/>
    <w:next w:val="Normal"/>
    <w:uiPriority w:val="39"/>
    <w:rsid w:val="00DD1DA2"/>
    <w:pPr>
      <w:tabs>
        <w:tab w:val="left" w:pos="936"/>
        <w:tab w:val="right" w:leader="dot" w:pos="9072"/>
      </w:tabs>
      <w:ind w:left="1644" w:hanging="1644"/>
    </w:pPr>
    <w:rPr>
      <w:rFonts w:ascii="Circe" w:hAnsi="Circe"/>
      <w:sz w:val="22"/>
      <w:lang w:val="en-US" w:eastAsia="en-US"/>
    </w:rPr>
  </w:style>
  <w:style w:type="paragraph" w:styleId="Sumrio4">
    <w:name w:val="toc 4"/>
    <w:basedOn w:val="Normal"/>
    <w:next w:val="Normal"/>
    <w:uiPriority w:val="39"/>
    <w:rsid w:val="00DD1DA2"/>
    <w:pPr>
      <w:tabs>
        <w:tab w:val="left" w:pos="1106"/>
        <w:tab w:val="right" w:leader="dot" w:pos="9072"/>
      </w:tabs>
    </w:pPr>
    <w:rPr>
      <w:b/>
    </w:rPr>
  </w:style>
  <w:style w:type="paragraph" w:customStyle="1" w:styleId="ndice">
    <w:name w:val="Índice"/>
    <w:rsid w:val="00DD1DA2"/>
    <w:pPr>
      <w:spacing w:before="600"/>
      <w:ind w:left="851" w:hanging="1644"/>
      <w:jc w:val="right"/>
    </w:pPr>
    <w:rPr>
      <w:rFonts w:ascii="Verdana" w:hAnsi="Verdana"/>
      <w:i/>
      <w:color w:val="808080"/>
      <w:sz w:val="40"/>
      <w:lang w:val="en-US" w:eastAsia="en-US"/>
    </w:rPr>
  </w:style>
  <w:style w:type="character" w:styleId="Nmerodepgina">
    <w:name w:val="page number"/>
    <w:basedOn w:val="Fontepargpadro"/>
    <w:rsid w:val="00DD1DA2"/>
    <w:rPr>
      <w:rFonts w:ascii="Verdana" w:hAnsi="Verdana"/>
    </w:rPr>
  </w:style>
  <w:style w:type="paragraph" w:customStyle="1" w:styleId="Tabela">
    <w:name w:val="Tabela"/>
    <w:autoRedefine/>
    <w:rsid w:val="00DD1DA2"/>
    <w:pPr>
      <w:spacing w:before="60" w:after="60"/>
      <w:ind w:left="1644" w:hanging="1644"/>
      <w:jc w:val="center"/>
    </w:pPr>
    <w:rPr>
      <w:rFonts w:ascii="Verdana" w:hAnsi="Verdana"/>
      <w:lang w:val="pt-PT" w:eastAsia="en-US"/>
    </w:rPr>
  </w:style>
  <w:style w:type="paragraph" w:customStyle="1" w:styleId="text1">
    <w:name w:val="text1"/>
    <w:basedOn w:val="Normal"/>
    <w:next w:val="Texto"/>
    <w:autoRedefine/>
    <w:rsid w:val="00DD1DA2"/>
    <w:pPr>
      <w:keepLines/>
      <w:ind w:left="1418"/>
    </w:pPr>
  </w:style>
  <w:style w:type="paragraph" w:styleId="Sumrio5">
    <w:name w:val="toc 5"/>
    <w:basedOn w:val="Normal"/>
    <w:next w:val="Normal"/>
    <w:uiPriority w:val="39"/>
    <w:rsid w:val="00DD1DA2"/>
    <w:pPr>
      <w:tabs>
        <w:tab w:val="left" w:pos="1332"/>
        <w:tab w:val="right" w:leader="dot" w:pos="9072"/>
      </w:tabs>
    </w:pPr>
    <w:rPr>
      <w:b/>
    </w:rPr>
  </w:style>
  <w:style w:type="paragraph" w:styleId="Sumrio6">
    <w:name w:val="toc 6"/>
    <w:basedOn w:val="Normal"/>
    <w:next w:val="Normal"/>
    <w:uiPriority w:val="39"/>
    <w:rsid w:val="00DD1DA2"/>
    <w:pPr>
      <w:tabs>
        <w:tab w:val="left" w:pos="1503"/>
        <w:tab w:val="right" w:leader="dot" w:pos="9072"/>
      </w:tabs>
    </w:pPr>
    <w:rPr>
      <w:b/>
    </w:rPr>
  </w:style>
  <w:style w:type="paragraph" w:styleId="Sumrio7">
    <w:name w:val="toc 7"/>
    <w:basedOn w:val="Normal"/>
    <w:next w:val="Normal"/>
    <w:autoRedefine/>
    <w:semiHidden/>
    <w:rsid w:val="00DD1DA2"/>
    <w:rPr>
      <w:b/>
    </w:rPr>
  </w:style>
  <w:style w:type="paragraph" w:styleId="Sumrio8">
    <w:name w:val="toc 8"/>
    <w:basedOn w:val="Normal"/>
    <w:next w:val="Normal"/>
    <w:autoRedefine/>
    <w:semiHidden/>
    <w:rsid w:val="00DD1DA2"/>
  </w:style>
  <w:style w:type="paragraph" w:styleId="Sumrio9">
    <w:name w:val="toc 9"/>
    <w:basedOn w:val="Normal"/>
    <w:next w:val="Normal"/>
    <w:autoRedefine/>
    <w:semiHidden/>
    <w:rsid w:val="00DD1DA2"/>
  </w:style>
  <w:style w:type="paragraph" w:customStyle="1" w:styleId="Apndice">
    <w:name w:val="Apêndice"/>
    <w:basedOn w:val="Ttulo1"/>
    <w:autoRedefine/>
    <w:rsid w:val="00DD1DA2"/>
    <w:pPr>
      <w:tabs>
        <w:tab w:val="left" w:pos="1701"/>
      </w:tabs>
      <w:spacing w:after="0"/>
      <w:jc w:val="right"/>
      <w:outlineLvl w:val="9"/>
    </w:pPr>
    <w:rPr>
      <w:rFonts w:ascii="Garamond" w:hAnsi="Garamond"/>
    </w:rPr>
  </w:style>
  <w:style w:type="paragraph" w:styleId="Legenda">
    <w:name w:val="caption"/>
    <w:aliases w:val="Tagna - Legenda"/>
    <w:next w:val="Normal"/>
    <w:qFormat/>
    <w:rsid w:val="0048199A"/>
    <w:pPr>
      <w:spacing w:before="0" w:after="0"/>
      <w:ind w:left="0" w:firstLine="0"/>
      <w:contextualSpacing/>
      <w:jc w:val="center"/>
    </w:pPr>
    <w:rPr>
      <w:rFonts w:ascii="Roboto" w:hAnsi="Roboto"/>
      <w:lang w:val="pt-PT" w:eastAsia="en-US"/>
    </w:rPr>
  </w:style>
  <w:style w:type="paragraph" w:styleId="Textodenotaderodap">
    <w:name w:val="footnote text"/>
    <w:autoRedefine/>
    <w:semiHidden/>
    <w:rsid w:val="00DD1DA2"/>
    <w:pPr>
      <w:spacing w:before="60"/>
      <w:ind w:left="1644" w:hanging="1644"/>
    </w:pPr>
    <w:rPr>
      <w:rFonts w:ascii="Verdana" w:hAnsi="Verdana"/>
      <w:sz w:val="16"/>
      <w:lang w:val="pt-PT" w:eastAsia="en-US"/>
    </w:rPr>
  </w:style>
  <w:style w:type="paragraph" w:customStyle="1" w:styleId="TocApndice">
    <w:name w:val="TocApêndice"/>
    <w:basedOn w:val="Normal"/>
    <w:autoRedefine/>
    <w:rsid w:val="00DD1DA2"/>
  </w:style>
  <w:style w:type="paragraph" w:customStyle="1" w:styleId="Resumo">
    <w:name w:val="Resumo"/>
    <w:basedOn w:val="Normal"/>
    <w:rsid w:val="00DD1DA2"/>
  </w:style>
  <w:style w:type="paragraph" w:customStyle="1" w:styleId="CaptionTabela">
    <w:name w:val="Caption_Tabela"/>
    <w:next w:val="Espao"/>
    <w:rsid w:val="00DD1DA2"/>
    <w:pPr>
      <w:ind w:left="1644" w:hanging="1644"/>
      <w:jc w:val="center"/>
    </w:pPr>
    <w:rPr>
      <w:rFonts w:ascii="Verdana" w:hAnsi="Verdana"/>
      <w:color w:val="808080"/>
      <w:lang w:val="pt-PT" w:eastAsia="en-US"/>
    </w:rPr>
  </w:style>
  <w:style w:type="paragraph" w:customStyle="1" w:styleId="Dados">
    <w:name w:val="Dados"/>
    <w:basedOn w:val="Normal"/>
    <w:autoRedefine/>
    <w:rsid w:val="00DD1DA2"/>
    <w:pPr>
      <w:tabs>
        <w:tab w:val="left" w:pos="2268"/>
      </w:tabs>
      <w:ind w:left="2268" w:hanging="1134"/>
    </w:pPr>
    <w:rPr>
      <w:rFonts w:ascii="Garamond" w:hAnsi="Garamond"/>
    </w:rPr>
  </w:style>
  <w:style w:type="paragraph" w:customStyle="1" w:styleId="Realce">
    <w:name w:val="Realce"/>
    <w:autoRedefine/>
    <w:rsid w:val="00DD1DA2"/>
    <w:pPr>
      <w:keepNext/>
      <w:keepLines/>
      <w:spacing w:before="240"/>
      <w:ind w:left="1644" w:hanging="1644"/>
    </w:pPr>
    <w:rPr>
      <w:rFonts w:ascii="Verdana" w:hAnsi="Verdana"/>
      <w:b/>
      <w:color w:val="000000"/>
      <w:sz w:val="24"/>
      <w:lang w:eastAsia="en-US"/>
    </w:rPr>
  </w:style>
  <w:style w:type="paragraph" w:styleId="Numerada">
    <w:name w:val="List Number"/>
    <w:next w:val="Texto"/>
    <w:autoRedefine/>
    <w:rsid w:val="00DD1DA2"/>
    <w:pPr>
      <w:keepLines/>
      <w:numPr>
        <w:numId w:val="6"/>
      </w:numPr>
      <w:spacing w:line="360" w:lineRule="auto"/>
      <w:jc w:val="both"/>
    </w:pPr>
    <w:rPr>
      <w:rFonts w:ascii="Verdana" w:hAnsi="Verdana"/>
      <w:lang w:val="pt-PT" w:eastAsia="en-US"/>
    </w:rPr>
  </w:style>
  <w:style w:type="paragraph" w:styleId="Commarcadores">
    <w:name w:val="List Bullet"/>
    <w:next w:val="Texto"/>
    <w:autoRedefine/>
    <w:rsid w:val="00DD1DA2"/>
    <w:pPr>
      <w:keepLines/>
      <w:numPr>
        <w:numId w:val="4"/>
      </w:numPr>
      <w:spacing w:line="360" w:lineRule="auto"/>
      <w:jc w:val="both"/>
    </w:pPr>
    <w:rPr>
      <w:rFonts w:ascii="Verdana" w:hAnsi="Verdana"/>
      <w:lang w:val="pt-PT" w:eastAsia="en-US"/>
    </w:rPr>
  </w:style>
  <w:style w:type="paragraph" w:customStyle="1" w:styleId="ListSquare">
    <w:name w:val="List Square"/>
    <w:next w:val="Texto"/>
    <w:autoRedefine/>
    <w:rsid w:val="00DD1DA2"/>
    <w:pPr>
      <w:keepLines/>
      <w:numPr>
        <w:numId w:val="3"/>
      </w:numPr>
      <w:spacing w:line="360" w:lineRule="auto"/>
      <w:jc w:val="both"/>
    </w:pPr>
    <w:rPr>
      <w:rFonts w:ascii="Verdana" w:hAnsi="Verdana"/>
      <w:lang w:val="pt-PT" w:eastAsia="en-US"/>
    </w:rPr>
  </w:style>
  <w:style w:type="paragraph" w:customStyle="1" w:styleId="ListTrace">
    <w:name w:val="List Trace"/>
    <w:next w:val="Espao"/>
    <w:autoRedefine/>
    <w:rsid w:val="00DD1DA2"/>
    <w:pPr>
      <w:numPr>
        <w:numId w:val="5"/>
      </w:numPr>
      <w:spacing w:line="360" w:lineRule="auto"/>
      <w:jc w:val="both"/>
    </w:pPr>
    <w:rPr>
      <w:rFonts w:ascii="Verdana" w:hAnsi="Verdana"/>
      <w:lang w:val="pt-PT" w:eastAsia="en-US"/>
    </w:rPr>
  </w:style>
  <w:style w:type="paragraph" w:customStyle="1" w:styleId="Espao">
    <w:name w:val="Espaço"/>
    <w:next w:val="Texto"/>
    <w:rsid w:val="00DD1DA2"/>
    <w:pPr>
      <w:ind w:left="1134" w:hanging="1644"/>
    </w:pPr>
    <w:rPr>
      <w:rFonts w:ascii="Verdana" w:hAnsi="Verdana"/>
      <w:sz w:val="16"/>
      <w:lang w:val="pt-PT" w:eastAsia="en-US"/>
    </w:rPr>
  </w:style>
  <w:style w:type="character" w:customStyle="1" w:styleId="Subescrito">
    <w:name w:val="Subescrito"/>
    <w:basedOn w:val="Fontepargpadro"/>
    <w:rsid w:val="00DD1DA2"/>
    <w:rPr>
      <w:position w:val="-6"/>
      <w:sz w:val="16"/>
      <w:szCs w:val="16"/>
      <w:vertAlign w:val="subscript"/>
    </w:rPr>
  </w:style>
  <w:style w:type="character" w:customStyle="1" w:styleId="Sobrescrito">
    <w:name w:val="Sobrescrito"/>
    <w:basedOn w:val="Fontepargpadro"/>
    <w:rsid w:val="00DD1DA2"/>
    <w:rPr>
      <w:position w:val="6"/>
      <w:sz w:val="16"/>
      <w:szCs w:val="16"/>
      <w:vertAlign w:val="superscript"/>
    </w:rPr>
  </w:style>
  <w:style w:type="paragraph" w:customStyle="1" w:styleId="Figura">
    <w:name w:val="Figura"/>
    <w:next w:val="IdentiFigura"/>
    <w:autoRedefine/>
    <w:rsid w:val="00DD1DA2"/>
    <w:pPr>
      <w:keepNext/>
      <w:keepLines/>
      <w:ind w:left="1644" w:hanging="1644"/>
      <w:jc w:val="center"/>
    </w:pPr>
    <w:rPr>
      <w:rFonts w:ascii="Verdana" w:hAnsi="Verdana"/>
      <w:lang w:val="pt-PT" w:eastAsia="en-US"/>
    </w:rPr>
  </w:style>
  <w:style w:type="paragraph" w:customStyle="1" w:styleId="IdentiFigura">
    <w:name w:val="IdentiFigura"/>
    <w:basedOn w:val="Normal"/>
    <w:next w:val="Legenda"/>
    <w:autoRedefine/>
    <w:rsid w:val="00DD1DA2"/>
    <w:pPr>
      <w:keepNext/>
      <w:keepLines/>
      <w:ind w:left="113"/>
    </w:pPr>
    <w:rPr>
      <w:color w:val="808080"/>
      <w:sz w:val="12"/>
    </w:rPr>
  </w:style>
  <w:style w:type="paragraph" w:customStyle="1" w:styleId="Observao">
    <w:name w:val="Observação"/>
    <w:next w:val="Espao"/>
    <w:autoRedefine/>
    <w:rsid w:val="00DD1DA2"/>
    <w:pPr>
      <w:tabs>
        <w:tab w:val="left" w:pos="2268"/>
      </w:tabs>
      <w:ind w:left="1644" w:hanging="1644"/>
    </w:pPr>
    <w:rPr>
      <w:rFonts w:ascii="Verdana" w:hAnsi="Verdana"/>
      <w:color w:val="808080"/>
      <w:lang w:val="pt-PT" w:eastAsia="en-US"/>
    </w:rPr>
  </w:style>
  <w:style w:type="paragraph" w:customStyle="1" w:styleId="Fax">
    <w:name w:val="Fax"/>
    <w:basedOn w:val="Normal"/>
    <w:autoRedefine/>
    <w:rsid w:val="00DD1DA2"/>
    <w:rPr>
      <w:rFonts w:ascii="Garamond" w:hAnsi="Garamond"/>
    </w:rPr>
  </w:style>
  <w:style w:type="paragraph" w:customStyle="1" w:styleId="text2">
    <w:name w:val="text2"/>
    <w:basedOn w:val="Normal"/>
    <w:next w:val="Texto"/>
    <w:autoRedefine/>
    <w:rsid w:val="00DD1DA2"/>
    <w:pPr>
      <w:tabs>
        <w:tab w:val="left" w:pos="130"/>
      </w:tabs>
      <w:ind w:left="1701"/>
    </w:pPr>
  </w:style>
  <w:style w:type="paragraph" w:customStyle="1" w:styleId="ListNumber1">
    <w:name w:val="List Number1"/>
    <w:next w:val="Texto"/>
    <w:autoRedefine/>
    <w:rsid w:val="00DD1DA2"/>
    <w:pPr>
      <w:numPr>
        <w:numId w:val="7"/>
      </w:numPr>
      <w:spacing w:line="360" w:lineRule="auto"/>
      <w:jc w:val="both"/>
    </w:pPr>
    <w:rPr>
      <w:rFonts w:ascii="Verdana" w:hAnsi="Verdana"/>
      <w:lang w:val="pt-PT" w:eastAsia="en-US"/>
    </w:rPr>
  </w:style>
  <w:style w:type="paragraph" w:customStyle="1" w:styleId="ListNumber2">
    <w:name w:val="List Number2"/>
    <w:next w:val="Texto"/>
    <w:autoRedefine/>
    <w:rsid w:val="00DD1DA2"/>
    <w:pPr>
      <w:numPr>
        <w:numId w:val="8"/>
      </w:numPr>
      <w:spacing w:line="360" w:lineRule="auto"/>
      <w:jc w:val="both"/>
    </w:pPr>
    <w:rPr>
      <w:rFonts w:ascii="Verdana" w:hAnsi="Verdana"/>
      <w:lang w:val="pt-PT" w:eastAsia="en-US"/>
    </w:rPr>
  </w:style>
  <w:style w:type="paragraph" w:styleId="Ttulo">
    <w:name w:val="Title"/>
    <w:basedOn w:val="Normal"/>
    <w:next w:val="Corpodetexto"/>
    <w:autoRedefine/>
    <w:rsid w:val="00DD1DA2"/>
    <w:pPr>
      <w:pBdr>
        <w:bottom w:val="single" w:sz="12" w:space="1" w:color="auto"/>
      </w:pBdr>
      <w:jc w:val="right"/>
    </w:pPr>
    <w:rPr>
      <w:i/>
      <w:sz w:val="52"/>
    </w:rPr>
  </w:style>
  <w:style w:type="paragraph" w:styleId="Corpodetexto">
    <w:name w:val="Body Text"/>
    <w:basedOn w:val="Normal"/>
    <w:autoRedefine/>
    <w:rsid w:val="00DD1DA2"/>
    <w:rPr>
      <w:sz w:val="16"/>
    </w:rPr>
  </w:style>
  <w:style w:type="paragraph" w:customStyle="1" w:styleId="TtulodoAnexo">
    <w:name w:val="Título do Anexo"/>
    <w:basedOn w:val="Normal"/>
    <w:autoRedefine/>
    <w:rsid w:val="00DD1DA2"/>
    <w:pPr>
      <w:jc w:val="right"/>
    </w:pPr>
    <w:rPr>
      <w:i/>
    </w:rPr>
  </w:style>
  <w:style w:type="paragraph" w:styleId="ndicedeilustraes">
    <w:name w:val="table of figures"/>
    <w:next w:val="Normal"/>
    <w:uiPriority w:val="99"/>
    <w:rsid w:val="00DD1DA2"/>
    <w:pPr>
      <w:tabs>
        <w:tab w:val="right" w:leader="dot" w:pos="9072"/>
      </w:tabs>
      <w:spacing w:line="360" w:lineRule="auto"/>
      <w:ind w:left="400" w:hanging="400"/>
    </w:pPr>
    <w:rPr>
      <w:rFonts w:ascii="Circe" w:hAnsi="Circe"/>
      <w:lang w:val="pt-PT" w:eastAsia="en-US"/>
    </w:rPr>
  </w:style>
  <w:style w:type="paragraph" w:styleId="Bibliografia">
    <w:name w:val="Bibliography"/>
    <w:autoRedefine/>
    <w:rsid w:val="00DD1DA2"/>
    <w:pPr>
      <w:numPr>
        <w:numId w:val="1"/>
      </w:numPr>
      <w:spacing w:after="240"/>
    </w:pPr>
    <w:rPr>
      <w:rFonts w:ascii="Verdana" w:hAnsi="Verdana"/>
      <w:lang w:val="pt-PT" w:eastAsia="en-US"/>
    </w:rPr>
  </w:style>
  <w:style w:type="paragraph" w:customStyle="1" w:styleId="TtuloBibliografia">
    <w:name w:val="TítuloBibliografia"/>
    <w:basedOn w:val="Normal"/>
    <w:autoRedefine/>
    <w:rsid w:val="00DD1DA2"/>
    <w:pPr>
      <w:ind w:left="1134"/>
    </w:pPr>
  </w:style>
  <w:style w:type="paragraph" w:customStyle="1" w:styleId="Parte">
    <w:name w:val="Parte"/>
    <w:basedOn w:val="Normal"/>
    <w:autoRedefine/>
    <w:rsid w:val="00DD1DA2"/>
    <w:pPr>
      <w:tabs>
        <w:tab w:val="left" w:pos="1701"/>
      </w:tabs>
      <w:spacing w:after="60"/>
    </w:pPr>
  </w:style>
  <w:style w:type="paragraph" w:customStyle="1" w:styleId="TabelaExcel">
    <w:name w:val="TabelaExcel"/>
    <w:basedOn w:val="Normal"/>
    <w:rsid w:val="00DD1DA2"/>
  </w:style>
  <w:style w:type="paragraph" w:customStyle="1" w:styleId="S">
    <w:name w:val="S"/>
    <w:basedOn w:val="ndice"/>
    <w:rsid w:val="00DD1DA2"/>
    <w:pPr>
      <w:jc w:val="center"/>
    </w:pPr>
    <w:rPr>
      <w:sz w:val="32"/>
    </w:rPr>
  </w:style>
  <w:style w:type="paragraph" w:styleId="Remissivo1">
    <w:name w:val="index 1"/>
    <w:basedOn w:val="Normal"/>
    <w:next w:val="Normal"/>
    <w:autoRedefine/>
    <w:semiHidden/>
    <w:rsid w:val="00DD1DA2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DD1DA2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DD1DA2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DD1DA2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DD1DA2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DD1DA2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DD1DA2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DD1DA2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DD1DA2"/>
    <w:pPr>
      <w:ind w:left="1800" w:hanging="200"/>
    </w:pPr>
  </w:style>
  <w:style w:type="paragraph" w:styleId="Ttulodendiceremissivo">
    <w:name w:val="index heading"/>
    <w:basedOn w:val="Normal"/>
    <w:next w:val="Remissivo1"/>
    <w:autoRedefine/>
    <w:semiHidden/>
    <w:rsid w:val="00DD1DA2"/>
    <w:rPr>
      <w:i/>
    </w:rPr>
  </w:style>
  <w:style w:type="character" w:styleId="Refdenotaderodap">
    <w:name w:val="footnote reference"/>
    <w:basedOn w:val="Fontepargpadro"/>
    <w:semiHidden/>
    <w:rsid w:val="00DD1DA2"/>
    <w:rPr>
      <w:vertAlign w:val="superscript"/>
    </w:rPr>
  </w:style>
  <w:style w:type="paragraph" w:customStyle="1" w:styleId="Textotabela">
    <w:name w:val="Texto tabela"/>
    <w:autoRedefine/>
    <w:rsid w:val="00DD1DA2"/>
    <w:pPr>
      <w:spacing w:before="60" w:after="60"/>
      <w:ind w:left="1644" w:hanging="1644"/>
    </w:pPr>
    <w:rPr>
      <w:rFonts w:ascii="Verdana" w:hAnsi="Verdana"/>
      <w:lang w:val="pt-PT" w:eastAsia="en-US"/>
    </w:rPr>
  </w:style>
  <w:style w:type="paragraph" w:customStyle="1" w:styleId="Textotabelacommarcador">
    <w:name w:val="Texto tabela com marcador"/>
    <w:autoRedefine/>
    <w:rsid w:val="00DD1DA2"/>
    <w:pPr>
      <w:numPr>
        <w:numId w:val="9"/>
      </w:numPr>
    </w:pPr>
    <w:rPr>
      <w:rFonts w:ascii="Verdana" w:hAnsi="Verdana"/>
      <w:lang w:val="pt-PT" w:eastAsia="en-US"/>
    </w:rPr>
  </w:style>
  <w:style w:type="paragraph" w:customStyle="1" w:styleId="Textotabelanormalcentralizado">
    <w:name w:val="Texto tabela normal centralizado"/>
    <w:rsid w:val="00DD1DA2"/>
    <w:pPr>
      <w:spacing w:before="60" w:after="60"/>
      <w:ind w:left="1644" w:hanging="1644"/>
      <w:jc w:val="center"/>
    </w:pPr>
    <w:rPr>
      <w:rFonts w:ascii="Verdana" w:hAnsi="Verdana"/>
      <w:lang w:val="pt-PT" w:eastAsia="en-US"/>
    </w:rPr>
  </w:style>
  <w:style w:type="paragraph" w:customStyle="1" w:styleId="Sumrio">
    <w:name w:val="Sumário"/>
    <w:basedOn w:val="Normal"/>
    <w:autoRedefine/>
    <w:rsid w:val="00DD1DA2"/>
    <w:pPr>
      <w:pBdr>
        <w:bottom w:val="single" w:sz="4" w:space="1" w:color="auto"/>
      </w:pBdr>
      <w:jc w:val="right"/>
    </w:pPr>
    <w:rPr>
      <w:i/>
    </w:rPr>
  </w:style>
  <w:style w:type="paragraph" w:customStyle="1" w:styleId="ContRevDoc-Ttulo">
    <w:name w:val="ContRevDoc -Título"/>
    <w:rsid w:val="00DD1DA2"/>
    <w:pPr>
      <w:ind w:left="1644" w:hanging="1644"/>
      <w:jc w:val="center"/>
    </w:pPr>
    <w:rPr>
      <w:rFonts w:ascii="Garamond" w:hAnsi="Garamond"/>
      <w:b/>
      <w:caps/>
      <w:sz w:val="26"/>
      <w:lang w:val="en-US" w:eastAsia="en-US"/>
    </w:rPr>
  </w:style>
  <w:style w:type="paragraph" w:customStyle="1" w:styleId="Capa-TtuloDoc">
    <w:name w:val="Capa-TítuloDoc"/>
    <w:rsid w:val="00DD1DA2"/>
    <w:pPr>
      <w:ind w:left="1644" w:hanging="1644"/>
      <w:jc w:val="center"/>
    </w:pPr>
    <w:rPr>
      <w:rFonts w:ascii="Verdana" w:hAnsi="Verdana"/>
      <w:b/>
      <w:color w:val="808080"/>
      <w:sz w:val="50"/>
      <w:lang w:val="en-US" w:eastAsia="en-US"/>
    </w:rPr>
  </w:style>
  <w:style w:type="paragraph" w:customStyle="1" w:styleId="Capa-TtuloProj">
    <w:name w:val="Capa-TítuloProj"/>
    <w:rsid w:val="00DD1DA2"/>
    <w:pPr>
      <w:ind w:left="1644" w:hanging="1644"/>
      <w:jc w:val="center"/>
    </w:pPr>
    <w:rPr>
      <w:rFonts w:ascii="Verdana" w:hAnsi="Verdana"/>
      <w:b/>
      <w:color w:val="808080"/>
      <w:sz w:val="56"/>
      <w:szCs w:val="24"/>
      <w:lang w:eastAsia="en-US"/>
    </w:rPr>
  </w:style>
  <w:style w:type="paragraph" w:customStyle="1" w:styleId="DocRevData">
    <w:name w:val="DocRevData"/>
    <w:rsid w:val="00DD1DA2"/>
    <w:pPr>
      <w:ind w:left="1644" w:hanging="1644"/>
    </w:pPr>
    <w:rPr>
      <w:rFonts w:ascii="Verdana" w:hAnsi="Verdana"/>
      <w:color w:val="808080"/>
      <w:lang w:val="en-US" w:eastAsia="en-US"/>
    </w:rPr>
  </w:style>
  <w:style w:type="paragraph" w:customStyle="1" w:styleId="FolhaRosto-TtuloDoc">
    <w:name w:val="FolhaRosto-TítuloDoc"/>
    <w:rsid w:val="00DD1DA2"/>
    <w:pPr>
      <w:ind w:left="1644" w:hanging="1644"/>
      <w:jc w:val="center"/>
    </w:pPr>
    <w:rPr>
      <w:rFonts w:ascii="Garamond" w:hAnsi="Garamond"/>
      <w:b/>
      <w:sz w:val="56"/>
      <w:szCs w:val="24"/>
      <w:lang w:eastAsia="en-US"/>
    </w:rPr>
  </w:style>
  <w:style w:type="paragraph" w:customStyle="1" w:styleId="FolhaRosto-TtuloProj">
    <w:name w:val="FolhaRosto-TítuloProj"/>
    <w:rsid w:val="00DD1DA2"/>
    <w:pPr>
      <w:ind w:left="1644" w:hanging="1644"/>
      <w:jc w:val="center"/>
    </w:pPr>
    <w:rPr>
      <w:rFonts w:ascii="Garamond" w:hAnsi="Garamond"/>
      <w:sz w:val="56"/>
      <w:lang w:val="en-US" w:eastAsia="en-US"/>
    </w:rPr>
  </w:style>
  <w:style w:type="paragraph" w:customStyle="1" w:styleId="FolhaContRevDoc-Cabe">
    <w:name w:val="FolhaContRevDoc-Cabe"/>
    <w:rsid w:val="00DD1DA2"/>
    <w:pPr>
      <w:ind w:left="1644" w:hanging="1644"/>
      <w:jc w:val="center"/>
    </w:pPr>
    <w:rPr>
      <w:rFonts w:ascii="Garamond" w:hAnsi="Garamond"/>
      <w:sz w:val="24"/>
      <w:lang w:val="pt-PT" w:eastAsia="en-US"/>
    </w:rPr>
  </w:style>
  <w:style w:type="paragraph" w:customStyle="1" w:styleId="FolhaContRevDoc-Cab1">
    <w:name w:val="FolhaContRevDoc-Cab1"/>
    <w:rsid w:val="00DD1DA2"/>
    <w:pPr>
      <w:ind w:left="1644" w:hanging="1644"/>
    </w:pPr>
    <w:rPr>
      <w:rFonts w:ascii="Garamond" w:hAnsi="Garamond"/>
      <w:sz w:val="18"/>
      <w:lang w:val="en-US" w:eastAsia="en-US"/>
    </w:rPr>
  </w:style>
  <w:style w:type="paragraph" w:customStyle="1" w:styleId="FolhContRevDoc-Texto">
    <w:name w:val="FolhContRevDoc-Texto"/>
    <w:rsid w:val="00DD1DA2"/>
    <w:pPr>
      <w:spacing w:before="200"/>
      <w:ind w:left="1644" w:hanging="1644"/>
    </w:pPr>
    <w:rPr>
      <w:rFonts w:ascii="Verdana" w:hAnsi="Verdana"/>
      <w:sz w:val="16"/>
      <w:lang w:val="en-US" w:eastAsia="en-US"/>
    </w:rPr>
  </w:style>
  <w:style w:type="paragraph" w:customStyle="1" w:styleId="Footer-Semborda">
    <w:name w:val="Footer-Sem borda"/>
    <w:basedOn w:val="Rodap"/>
    <w:rsid w:val="00DD1DA2"/>
  </w:style>
  <w:style w:type="paragraph" w:customStyle="1" w:styleId="Header-SemBorda">
    <w:name w:val="Header - Sem Borda"/>
    <w:basedOn w:val="Cabealho"/>
    <w:rsid w:val="00DD1DA2"/>
    <w:pPr>
      <w:tabs>
        <w:tab w:val="left" w:pos="9639"/>
      </w:tabs>
    </w:pPr>
  </w:style>
  <w:style w:type="paragraph" w:customStyle="1" w:styleId="Tomo-Ttulo">
    <w:name w:val="Tomo-Título"/>
    <w:rsid w:val="00DD1DA2"/>
    <w:pPr>
      <w:pBdr>
        <w:top w:val="single" w:sz="4" w:space="1" w:color="auto"/>
      </w:pBdr>
      <w:ind w:left="1644" w:hanging="1644"/>
    </w:pPr>
    <w:rPr>
      <w:rFonts w:ascii="CG Omega" w:hAnsi="CG Omega"/>
      <w:sz w:val="52"/>
      <w:lang w:val="en-US" w:eastAsia="en-US"/>
    </w:rPr>
  </w:style>
  <w:style w:type="paragraph" w:customStyle="1" w:styleId="Tomo">
    <w:name w:val="Tomo"/>
    <w:rsid w:val="00DD1DA2"/>
    <w:pPr>
      <w:ind w:left="1644" w:hanging="1644"/>
      <w:jc w:val="center"/>
    </w:pPr>
    <w:rPr>
      <w:rFonts w:ascii="Verdana" w:hAnsi="Verdana"/>
      <w:b/>
      <w:color w:val="808080"/>
      <w:sz w:val="44"/>
      <w:lang w:val="en-US" w:eastAsia="en-US"/>
    </w:rPr>
  </w:style>
  <w:style w:type="paragraph" w:styleId="Textodebalo">
    <w:name w:val="Balloon Text"/>
    <w:basedOn w:val="Normal"/>
    <w:semiHidden/>
    <w:rsid w:val="00DD1DA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D1DA2"/>
    <w:pPr>
      <w:ind w:left="1644" w:hanging="164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Tabelas">
    <w:name w:val="Ref_Tabelas"/>
    <w:rsid w:val="00DD1DA2"/>
    <w:pPr>
      <w:spacing w:before="60" w:after="60"/>
      <w:ind w:left="1644" w:hanging="1644"/>
      <w:contextualSpacing/>
    </w:pPr>
    <w:rPr>
      <w:rFonts w:ascii="Verdana" w:hAnsi="Verdana"/>
      <w:color w:val="808080"/>
      <w:lang w:val="pt-PT" w:eastAsia="en-US"/>
    </w:rPr>
  </w:style>
  <w:style w:type="paragraph" w:styleId="Recuodecorpodetexto">
    <w:name w:val="Body Text Indent"/>
    <w:basedOn w:val="Normal"/>
    <w:link w:val="RecuodecorpodetextoChar"/>
    <w:rsid w:val="00DD1DA2"/>
    <w:pPr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DD1DA2"/>
    <w:rPr>
      <w:rFonts w:ascii="Circe" w:hAnsi="Circe"/>
      <w:sz w:val="22"/>
      <w:lang w:eastAsia="en-US"/>
    </w:rPr>
  </w:style>
  <w:style w:type="paragraph" w:customStyle="1" w:styleId="TextoemTabela">
    <w:name w:val="Texto em Tabela"/>
    <w:basedOn w:val="Normal"/>
    <w:rsid w:val="00DD1DA2"/>
    <w:pPr>
      <w:jc w:val="left"/>
    </w:pPr>
    <w:rPr>
      <w:rFonts w:ascii="Arial" w:hAnsi="Arial"/>
      <w:b/>
      <w:lang w:eastAsia="pt-BR"/>
    </w:rPr>
  </w:style>
  <w:style w:type="paragraph" w:customStyle="1" w:styleId="listbulletdash2">
    <w:name w:val="listbulletdash2"/>
    <w:basedOn w:val="Normal"/>
    <w:rsid w:val="00DD1DA2"/>
    <w:pPr>
      <w:numPr>
        <w:numId w:val="2"/>
      </w:numPr>
      <w:autoSpaceDE w:val="0"/>
      <w:autoSpaceDN w:val="0"/>
      <w:jc w:val="left"/>
    </w:pPr>
    <w:rPr>
      <w:rFonts w:ascii="Arial" w:hAnsi="Arial" w:cs="Arial"/>
      <w:b/>
      <w:color w:val="000000"/>
      <w:sz w:val="20"/>
      <w:lang w:val="en-GB"/>
    </w:rPr>
  </w:style>
  <w:style w:type="paragraph" w:styleId="Textodecomentrio">
    <w:name w:val="annotation text"/>
    <w:basedOn w:val="Normal"/>
    <w:link w:val="TextodecomentrioChar"/>
    <w:rsid w:val="00DD1DA2"/>
    <w:pPr>
      <w:jc w:val="left"/>
    </w:pPr>
    <w:rPr>
      <w:rFonts w:ascii="Times New Roman" w:hAnsi="Times New Roman"/>
      <w:b/>
      <w:sz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rsid w:val="00DD1DA2"/>
    <w:rPr>
      <w:b/>
    </w:rPr>
  </w:style>
  <w:style w:type="character" w:styleId="Refdecomentrio">
    <w:name w:val="annotation reference"/>
    <w:rsid w:val="00DD1DA2"/>
    <w:rPr>
      <w:sz w:val="16"/>
      <w:szCs w:val="1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D1DA2"/>
    <w:pPr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pt-BR"/>
    </w:rPr>
  </w:style>
  <w:style w:type="character" w:styleId="Hyperlink">
    <w:name w:val="Hyperlink"/>
    <w:basedOn w:val="Fontepargpadro"/>
    <w:uiPriority w:val="99"/>
    <w:unhideWhenUsed/>
    <w:rsid w:val="00DD1DA2"/>
    <w:rPr>
      <w:color w:val="0000FF" w:themeColor="hyperlink"/>
      <w:u w:val="single"/>
    </w:rPr>
  </w:style>
  <w:style w:type="paragraph" w:customStyle="1" w:styleId="00ManchadeTexto">
    <w:name w:val="00_Mancha de Texto"/>
    <w:qFormat/>
    <w:rsid w:val="0048199A"/>
    <w:pPr>
      <w:spacing w:line="360" w:lineRule="auto"/>
      <w:ind w:left="1134" w:hanging="1644"/>
      <w:jc w:val="both"/>
    </w:pPr>
    <w:rPr>
      <w:rFonts w:ascii="Roboto" w:eastAsia="Arial Unicode MS" w:hAnsi="Roboto" w:cs="Tahoma"/>
      <w:color w:val="000000"/>
      <w:szCs w:val="24"/>
      <w:lang w:eastAsia="zh-CN" w:bidi="hi-IN"/>
    </w:rPr>
  </w:style>
  <w:style w:type="paragraph" w:customStyle="1" w:styleId="Tagna-Numerada1">
    <w:name w:val="Tagna - Numerada_1"/>
    <w:basedOn w:val="Numerada"/>
    <w:qFormat/>
    <w:rsid w:val="0048199A"/>
    <w:rPr>
      <w:rFonts w:ascii="Roboto" w:hAnsi="Roboto"/>
      <w:lang w:val="pt-BR"/>
    </w:rPr>
  </w:style>
  <w:style w:type="paragraph" w:customStyle="1" w:styleId="Tagna-Numerada2">
    <w:name w:val="Tagna - Numerada_2"/>
    <w:basedOn w:val="ListNumber1"/>
    <w:qFormat/>
    <w:rsid w:val="0048199A"/>
    <w:rPr>
      <w:rFonts w:ascii="Roboto" w:hAnsi="Roboto"/>
      <w:lang w:val="pt-BR"/>
    </w:rPr>
  </w:style>
  <w:style w:type="paragraph" w:customStyle="1" w:styleId="Tagna-Numerada3">
    <w:name w:val="Tagna - Numerada_3"/>
    <w:basedOn w:val="ListNumber2"/>
    <w:qFormat/>
    <w:rsid w:val="0048199A"/>
    <w:rPr>
      <w:rFonts w:ascii="Roboto" w:hAnsi="Roboto"/>
      <w:lang w:val="pt-BR"/>
    </w:rPr>
  </w:style>
  <w:style w:type="paragraph" w:customStyle="1" w:styleId="Tagna-Marcador1">
    <w:name w:val="Tagna - Marcador_1"/>
    <w:basedOn w:val="ListSquare"/>
    <w:qFormat/>
    <w:rsid w:val="0048199A"/>
    <w:rPr>
      <w:rFonts w:ascii="Roboto" w:hAnsi="Roboto"/>
      <w:lang w:val="pt-BR"/>
    </w:rPr>
  </w:style>
  <w:style w:type="paragraph" w:customStyle="1" w:styleId="Tagna-Marcador2">
    <w:name w:val="Tagna - Marcador_2"/>
    <w:basedOn w:val="Commarcadores"/>
    <w:qFormat/>
    <w:rsid w:val="0048199A"/>
    <w:rPr>
      <w:rFonts w:ascii="Roboto" w:hAnsi="Roboto"/>
      <w:lang w:val="pt-BR"/>
    </w:rPr>
  </w:style>
  <w:style w:type="paragraph" w:customStyle="1" w:styleId="Tagna-Marcador3">
    <w:name w:val="Tagna - Marcador_3"/>
    <w:basedOn w:val="ListTrace"/>
    <w:qFormat/>
    <w:rsid w:val="0048199A"/>
    <w:rPr>
      <w:rFonts w:ascii="Roboto" w:hAnsi="Roboto"/>
      <w:lang w:val="pt-BR"/>
    </w:rPr>
  </w:style>
  <w:style w:type="paragraph" w:customStyle="1" w:styleId="Tagna-RefTabelas">
    <w:name w:val="Tagna - Ref_Tabelas"/>
    <w:basedOn w:val="RefTabelas"/>
    <w:qFormat/>
    <w:rsid w:val="0048199A"/>
    <w:rPr>
      <w:rFonts w:ascii="Roboto" w:hAnsi="Roboto"/>
      <w:color w:val="auto"/>
      <w:lang w:val="pt-BR"/>
    </w:rPr>
  </w:style>
  <w:style w:type="paragraph" w:customStyle="1" w:styleId="Tagna-RefFigura">
    <w:name w:val="Tagna - Ref_Figura"/>
    <w:basedOn w:val="Legenda"/>
    <w:qFormat/>
    <w:rsid w:val="00DD1DA2"/>
    <w:rPr>
      <w:lang w:val="pt-BR"/>
    </w:rPr>
  </w:style>
  <w:style w:type="paragraph" w:customStyle="1" w:styleId="Tagna-Observao">
    <w:name w:val="Tagna - Observação"/>
    <w:basedOn w:val="Observao"/>
    <w:qFormat/>
    <w:rsid w:val="0048199A"/>
    <w:rPr>
      <w:rFonts w:ascii="Roboto" w:hAnsi="Roboto"/>
      <w:color w:val="auto"/>
      <w:lang w:val="pt-BR"/>
    </w:rPr>
  </w:style>
  <w:style w:type="paragraph" w:customStyle="1" w:styleId="Tagna-Realce">
    <w:name w:val="Tagna - Realce"/>
    <w:basedOn w:val="Realce"/>
    <w:qFormat/>
    <w:rsid w:val="0048199A"/>
    <w:rPr>
      <w:rFonts w:ascii="Roboto" w:hAnsi="Roboto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5E250B"/>
    <w:pPr>
      <w:jc w:val="both"/>
    </w:pPr>
    <w:rPr>
      <w:rFonts w:ascii="Circe" w:hAnsi="Circe"/>
      <w:bCs/>
      <w:lang w:eastAsia="en-US"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5E250B"/>
    <w:rPr>
      <w:rFonts w:ascii="Circe" w:hAnsi="Circe"/>
      <w:b/>
      <w:bCs/>
      <w:lang w:eastAsia="en-US"/>
    </w:rPr>
  </w:style>
  <w:style w:type="character" w:customStyle="1" w:styleId="CabealhoChar">
    <w:name w:val="Cabeçalho Char"/>
    <w:basedOn w:val="Fontepargpadro"/>
    <w:link w:val="Cabealho"/>
    <w:rsid w:val="00DA0677"/>
    <w:rPr>
      <w:rFonts w:ascii="Verdana" w:hAnsi="Verdana"/>
      <w:color w:val="808080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A955A8"/>
    <w:rPr>
      <w:color w:val="808080"/>
    </w:rPr>
  </w:style>
  <w:style w:type="character" w:customStyle="1" w:styleId="RodapChar">
    <w:name w:val="Rodapé Char"/>
    <w:basedOn w:val="Fontepargpadro"/>
    <w:link w:val="Rodap"/>
    <w:rsid w:val="00CD6E5E"/>
    <w:rPr>
      <w:rFonts w:ascii="Verdana" w:hAnsi="Verdana"/>
      <w:color w:val="80808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18356F"/>
    <w:pPr>
      <w:ind w:left="720"/>
      <w:contextualSpacing/>
    </w:pPr>
  </w:style>
  <w:style w:type="character" w:customStyle="1" w:styleId="Ttulo3Char">
    <w:name w:val="Título 3 Char"/>
    <w:aliases w:val="Tagna - Título 3 Char"/>
    <w:basedOn w:val="Fontepargpadro"/>
    <w:link w:val="Ttulo3"/>
    <w:rsid w:val="000F69A1"/>
    <w:rPr>
      <w:rFonts w:ascii="Roboto" w:hAnsi="Roboto"/>
      <w:b/>
      <w:sz w:val="28"/>
      <w:lang w:eastAsia="en-US"/>
    </w:rPr>
  </w:style>
  <w:style w:type="character" w:customStyle="1" w:styleId="Ttulo4Char">
    <w:name w:val="Título 4 Char"/>
    <w:aliases w:val="Tagna - Título 4 Char"/>
    <w:basedOn w:val="Fontepargpadro"/>
    <w:link w:val="Ttulo4"/>
    <w:rsid w:val="000F69A1"/>
    <w:rPr>
      <w:rFonts w:ascii="Roboto" w:hAnsi="Roboto"/>
      <w:b/>
      <w:sz w:val="28"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B126D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semiHidden/>
    <w:unhideWhenUsed/>
    <w:rsid w:val="00B126DD"/>
    <w:rPr>
      <w:color w:val="800080" w:themeColor="followedHyperlink"/>
      <w:u w:val="single"/>
    </w:rPr>
  </w:style>
  <w:style w:type="character" w:customStyle="1" w:styleId="Ttulo1Char">
    <w:name w:val="Título 1 Char"/>
    <w:aliases w:val="Tagna - Título 1 Char"/>
    <w:basedOn w:val="Fontepargpadro"/>
    <w:link w:val="Ttulo1"/>
    <w:rsid w:val="00257F91"/>
    <w:rPr>
      <w:rFonts w:ascii="Roboto" w:hAnsi="Roboto"/>
      <w:b/>
      <w:color w:val="000000"/>
      <w:sz w:val="32"/>
      <w:lang w:eastAsia="en-US"/>
    </w:rPr>
  </w:style>
  <w:style w:type="character" w:customStyle="1" w:styleId="Ttulo2Char">
    <w:name w:val="Título 2 Char"/>
    <w:aliases w:val="Tagna - Título 2 Char"/>
    <w:basedOn w:val="Fontepargpadro"/>
    <w:link w:val="Ttulo2"/>
    <w:rsid w:val="00257F91"/>
    <w:rPr>
      <w:rFonts w:ascii="Roboto" w:hAnsi="Roboto"/>
      <w:b/>
      <w:sz w:val="28"/>
      <w:lang w:val="pt-PT" w:eastAsia="en-US"/>
    </w:rPr>
  </w:style>
  <w:style w:type="character" w:styleId="Meno">
    <w:name w:val="Mention"/>
    <w:basedOn w:val="Fontepargpadro"/>
    <w:uiPriority w:val="99"/>
    <w:unhideWhenUsed/>
    <w:rsid w:val="00257F9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oleObject" Target="embeddings/oleObject1.bin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8.png"/><Relationship Id="rId32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hyperlink" Target="https://flashapp.com.br/blog/reembolso/nota-de-debito" TargetMode="External"/><Relationship Id="rId28" Type="http://schemas.openxmlformats.org/officeDocument/2006/relationships/footer" Target="footer3.xml"/><Relationship Id="rId10" Type="http://schemas.openxmlformats.org/officeDocument/2006/relationships/footnotes" Target="footnotes.xml"/><Relationship Id="rId19" Type="http://schemas.openxmlformats.org/officeDocument/2006/relationships/image" Target="media/image5.emf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header" Target="header4.xml"/><Relationship Id="rId30" Type="http://schemas.openxmlformats.org/officeDocument/2006/relationships/footer" Target="footer4.xml"/><Relationship Id="rId8" Type="http://schemas.openxmlformats.org/officeDocument/2006/relationships/settings" Target="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GNA-NB031\OneDrive%20-%20TAGNA\Documentos\CLAUDE%20CODE\tagna-proposal-system\backend\templates\Template%20Proposta%20Comercial.docx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FE0747A9584CCA9169CF5F049360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0FF9EA-B8D0-44E7-B9FC-D04C6EE77841}"/>
      </w:docPartPr>
      <w:docPartBody>
        <w:p w:rsidR="009048AB" w:rsidRDefault="009048AB">
          <w:pPr>
            <w:pStyle w:val="A3FE0747A9584CCA9169CF5F049360BD"/>
          </w:pPr>
          <w:r w:rsidRPr="00390F50">
            <w:rPr>
              <w:rStyle w:val="TextodoEspaoReservado"/>
            </w:rPr>
            <w:t>[Título]</w:t>
          </w:r>
        </w:p>
      </w:docPartBody>
    </w:docPart>
    <w:docPart>
      <w:docPartPr>
        <w:name w:val="6AFAB376F32B4EC0B87FBED0F41A03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858EBD-7A6E-470B-BC69-3C37B5486505}"/>
      </w:docPartPr>
      <w:docPartBody>
        <w:p w:rsidR="009048AB" w:rsidRDefault="009048AB">
          <w:pPr>
            <w:pStyle w:val="6AFAB376F32B4EC0B87FBED0F41A0364"/>
          </w:pPr>
          <w:r w:rsidRPr="00390F50">
            <w:rPr>
              <w:rStyle w:val="TextodoEspaoReservado"/>
            </w:rPr>
            <w:t>[Empresa]</w:t>
          </w:r>
        </w:p>
      </w:docPartBody>
    </w:docPart>
    <w:docPart>
      <w:docPartPr>
        <w:name w:val="29F69F6C839542DCBF96B87F4A0B35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57AF86-16EA-4510-891E-537FE366B819}"/>
      </w:docPartPr>
      <w:docPartBody>
        <w:p w:rsidR="009048AB" w:rsidRDefault="009048AB">
          <w:pPr>
            <w:pStyle w:val="29F69F6C839542DCBF96B87F4A0B3555"/>
          </w:pPr>
          <w:r w:rsidRPr="00C541F7">
            <w:rPr>
              <w:rStyle w:val="TextodoEspaoReservado"/>
            </w:rPr>
            <w:t>[Endereço da Empresa]</w:t>
          </w:r>
        </w:p>
      </w:docPartBody>
    </w:docPart>
    <w:docPart>
      <w:docPartPr>
        <w:name w:val="D342F21290E84E8189B172A91098AA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BECBC0-F9C5-4C24-97CB-85E2E5334F86}"/>
      </w:docPartPr>
      <w:docPartBody>
        <w:p w:rsidR="009048AB" w:rsidRDefault="009048AB">
          <w:pPr>
            <w:pStyle w:val="D342F21290E84E8189B172A91098AADF"/>
          </w:pPr>
          <w:r w:rsidRPr="00FE18AC">
            <w:rPr>
              <w:rStyle w:val="TextodoEspaoReservado"/>
            </w:rPr>
            <w:t>[Título]</w:t>
          </w:r>
        </w:p>
      </w:docPartBody>
    </w:docPart>
    <w:docPart>
      <w:docPartPr>
        <w:name w:val="C858A4DD328A435FB28A166C338B0E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404567-819E-45D6-BB8F-639AC5D1DA82}"/>
      </w:docPartPr>
      <w:docPartBody>
        <w:p w:rsidR="009048AB" w:rsidRDefault="009048AB">
          <w:pPr>
            <w:pStyle w:val="C858A4DD328A435FB28A166C338B0E0F"/>
          </w:pPr>
          <w:r w:rsidRPr="00FE18AC">
            <w:rPr>
              <w:rStyle w:val="TextodoEspaoReservado"/>
            </w:rPr>
            <w:t>[Empresa]</w:t>
          </w:r>
        </w:p>
      </w:docPartBody>
    </w:docPart>
    <w:docPart>
      <w:docPartPr>
        <w:name w:val="8D18B3E7EAF443FCA599EB63BF5D09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ADCFB2-99E6-4500-BCD3-7FFB740626DD}"/>
      </w:docPartPr>
      <w:docPartBody>
        <w:p w:rsidR="009048AB" w:rsidRDefault="009048AB">
          <w:pPr>
            <w:pStyle w:val="8D18B3E7EAF443FCA599EB63BF5D099A"/>
          </w:pPr>
          <w:r w:rsidRPr="00FE18AC">
            <w:rPr>
              <w:rStyle w:val="TextodoEspaoReservado"/>
            </w:rPr>
            <w:t>[Endereço da Empresa]</w:t>
          </w:r>
        </w:p>
      </w:docPartBody>
    </w:docPart>
    <w:docPart>
      <w:docPartPr>
        <w:name w:val="31242DDF066F4EBCBAB7AF8137A35F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C6BB44-18BA-49F6-8D69-C9A798F6A029}"/>
      </w:docPartPr>
      <w:docPartBody>
        <w:p w:rsidR="009048AB" w:rsidRDefault="009048AB">
          <w:pPr>
            <w:pStyle w:val="31242DDF066F4EBCBAB7AF8137A35F6B"/>
          </w:pPr>
          <w:r w:rsidRPr="001A1652">
            <w:rPr>
              <w:rStyle w:val="TextodoEspaoReservado"/>
            </w:rPr>
            <w:t>[Título]</w:t>
          </w:r>
        </w:p>
      </w:docPartBody>
    </w:docPart>
    <w:docPart>
      <w:docPartPr>
        <w:name w:val="0E1E80CEA29D4E9EAB995F7E704667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D338B0-350A-4A3C-A7B0-6F26312DD99D}"/>
      </w:docPartPr>
      <w:docPartBody>
        <w:p w:rsidR="009048AB" w:rsidRDefault="009048AB">
          <w:pPr>
            <w:pStyle w:val="0E1E80CEA29D4E9EAB995F7E704667C1"/>
          </w:pPr>
          <w:r w:rsidRPr="001A1652">
            <w:rPr>
              <w:rStyle w:val="TextodoEspaoReservado"/>
            </w:rPr>
            <w:t>[Empresa]</w:t>
          </w:r>
        </w:p>
      </w:docPartBody>
    </w:docPart>
    <w:docPart>
      <w:docPartPr>
        <w:name w:val="811E7CEC45FF49438F45DA70D84886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E87AAC-B66F-42CB-B15A-FDC16013BEB6}"/>
      </w:docPartPr>
      <w:docPartBody>
        <w:p w:rsidR="009048AB" w:rsidRDefault="009048AB">
          <w:pPr>
            <w:pStyle w:val="811E7CEC45FF49438F45DA70D848868D"/>
          </w:pPr>
          <w:r w:rsidRPr="001A1652">
            <w:rPr>
              <w:rStyle w:val="TextodoEspaoReservado"/>
            </w:rPr>
            <w:t>[Empresa]</w:t>
          </w:r>
        </w:p>
      </w:docPartBody>
    </w:docPart>
    <w:docPart>
      <w:docPartPr>
        <w:name w:val="64FCE3D676B34D92A4E4CF5B1FB061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E3F5B2-F900-41B7-92F5-F7EBD66871CC}"/>
      </w:docPartPr>
      <w:docPartBody>
        <w:p w:rsidR="009048AB" w:rsidRDefault="009048AB">
          <w:pPr>
            <w:pStyle w:val="64FCE3D676B34D92A4E4CF5B1FB06188"/>
          </w:pPr>
          <w:r w:rsidRPr="00FE18AC">
            <w:rPr>
              <w:rStyle w:val="TextodoEspaoReservado"/>
            </w:rPr>
            <w:t>[Empresa]</w:t>
          </w:r>
        </w:p>
      </w:docPartBody>
    </w:docPart>
    <w:docPart>
      <w:docPartPr>
        <w:name w:val="E693B1F635BC4C0C9256EA85DE757E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BDCF8A-3287-4FA0-B7BE-DE40C1D683C9}"/>
      </w:docPartPr>
      <w:docPartBody>
        <w:p w:rsidR="009048AB" w:rsidRDefault="009048AB">
          <w:pPr>
            <w:pStyle w:val="E693B1F635BC4C0C9256EA85DE757ED4"/>
          </w:pPr>
          <w:r w:rsidRPr="001A1652">
            <w:rPr>
              <w:rStyle w:val="TextodoEspaoReservado"/>
            </w:rPr>
            <w:t>[Empresa]</w:t>
          </w:r>
        </w:p>
      </w:docPartBody>
    </w:docPart>
    <w:docPart>
      <w:docPartPr>
        <w:name w:val="C13622FB59DF43499035CE4A990535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DCF0DC-DEE9-480F-964F-F627C5CA8D37}"/>
      </w:docPartPr>
      <w:docPartBody>
        <w:p w:rsidR="009048AB" w:rsidRDefault="009048AB">
          <w:pPr>
            <w:pStyle w:val="C13622FB59DF43499035CE4A990535C0"/>
          </w:pPr>
          <w:r w:rsidRPr="001A1652">
            <w:rPr>
              <w:rStyle w:val="TextodoEspaoReservado"/>
            </w:rPr>
            <w:t>[Empresa]</w:t>
          </w:r>
        </w:p>
      </w:docPartBody>
    </w:docPart>
    <w:docPart>
      <w:docPartPr>
        <w:name w:val="67B1C20FF5074E76BA084BF5388390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6D9315-A712-47ED-B359-2C8A091B9648}"/>
      </w:docPartPr>
      <w:docPartBody>
        <w:p w:rsidR="009048AB" w:rsidRDefault="009048AB">
          <w:pPr>
            <w:pStyle w:val="67B1C20FF5074E76BA084BF53883901E"/>
          </w:pPr>
          <w:r w:rsidRPr="001A1652">
            <w:rPr>
              <w:rStyle w:val="TextodoEspaoReservado"/>
            </w:rPr>
            <w:t>[Empresa]</w:t>
          </w:r>
        </w:p>
      </w:docPartBody>
    </w:docPart>
    <w:docPart>
      <w:docPartPr>
        <w:name w:val="01B05CBDCE6649C993FA8F96E9B463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73CE015-FCD1-4FB7-821C-FD124E9CD82C}"/>
      </w:docPartPr>
      <w:docPartBody>
        <w:p w:rsidR="009048AB" w:rsidRDefault="009048AB">
          <w:pPr>
            <w:pStyle w:val="01B05CBDCE6649C993FA8F96E9B4639B"/>
          </w:pPr>
          <w:r w:rsidRPr="001A1652">
            <w:rPr>
              <w:rStyle w:val="TextodoEspaoReservado"/>
            </w:rPr>
            <w:t>[Empresa]</w:t>
          </w:r>
        </w:p>
      </w:docPartBody>
    </w:docPart>
    <w:docPart>
      <w:docPartPr>
        <w:name w:val="401602CF4E10423D8C71FCB59DF8F4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37290F-BFE8-4882-AD14-0112FBDB4BA1}"/>
      </w:docPartPr>
      <w:docPartBody>
        <w:p w:rsidR="009048AB" w:rsidRDefault="009048AB">
          <w:pPr>
            <w:pStyle w:val="401602CF4E10423D8C71FCB59DF8F4DC"/>
          </w:pPr>
          <w:r w:rsidRPr="001A1652">
            <w:rPr>
              <w:rStyle w:val="TextodoEspaoReservado"/>
            </w:rPr>
            <w:t>[Empresa]</w:t>
          </w:r>
        </w:p>
      </w:docPartBody>
    </w:docPart>
    <w:docPart>
      <w:docPartPr>
        <w:name w:val="4A66751E5ABF44F992DF36F50E95F5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C3DFB8-0433-4612-9BFA-EAFDAEF3274C}"/>
      </w:docPartPr>
      <w:docPartBody>
        <w:p w:rsidR="009048AB" w:rsidRDefault="009048AB">
          <w:pPr>
            <w:pStyle w:val="4A66751E5ABF44F992DF36F50E95F5F2"/>
          </w:pPr>
          <w:r w:rsidRPr="001A1652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irce">
    <w:altName w:val="Arial"/>
    <w:panose1 w:val="00000000000000000000"/>
    <w:charset w:val="00"/>
    <w:family w:val="swiss"/>
    <w:notTrueType/>
    <w:pitch w:val="variable"/>
    <w:sig w:usb0="A00002FF" w:usb1="5000604B" w:usb2="00000000" w:usb3="00000000" w:csb0="00000097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Omega">
    <w:charset w:val="00"/>
    <w:family w:val="swiss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swald SemiBold">
    <w:altName w:val="Arial Narrow"/>
    <w:charset w:val="00"/>
    <w:family w:val="auto"/>
    <w:pitch w:val="variable"/>
    <w:sig w:usb0="2000020F" w:usb1="00000000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AB"/>
    <w:rsid w:val="009048AB"/>
    <w:rsid w:val="00EF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A3FE0747A9584CCA9169CF5F049360BD">
    <w:name w:val="A3FE0747A9584CCA9169CF5F049360BD"/>
  </w:style>
  <w:style w:type="paragraph" w:customStyle="1" w:styleId="6AFAB376F32B4EC0B87FBED0F41A0364">
    <w:name w:val="6AFAB376F32B4EC0B87FBED0F41A0364"/>
  </w:style>
  <w:style w:type="paragraph" w:customStyle="1" w:styleId="29F69F6C839542DCBF96B87F4A0B3555">
    <w:name w:val="29F69F6C839542DCBF96B87F4A0B3555"/>
  </w:style>
  <w:style w:type="paragraph" w:customStyle="1" w:styleId="D342F21290E84E8189B172A91098AADF">
    <w:name w:val="D342F21290E84E8189B172A91098AADF"/>
  </w:style>
  <w:style w:type="paragraph" w:customStyle="1" w:styleId="C858A4DD328A435FB28A166C338B0E0F">
    <w:name w:val="C858A4DD328A435FB28A166C338B0E0F"/>
  </w:style>
  <w:style w:type="paragraph" w:customStyle="1" w:styleId="8D18B3E7EAF443FCA599EB63BF5D099A">
    <w:name w:val="8D18B3E7EAF443FCA599EB63BF5D099A"/>
  </w:style>
  <w:style w:type="paragraph" w:customStyle="1" w:styleId="31242DDF066F4EBCBAB7AF8137A35F6B">
    <w:name w:val="31242DDF066F4EBCBAB7AF8137A35F6B"/>
  </w:style>
  <w:style w:type="paragraph" w:customStyle="1" w:styleId="0E1E80CEA29D4E9EAB995F7E704667C1">
    <w:name w:val="0E1E80CEA29D4E9EAB995F7E704667C1"/>
  </w:style>
  <w:style w:type="paragraph" w:customStyle="1" w:styleId="811E7CEC45FF49438F45DA70D848868D">
    <w:name w:val="811E7CEC45FF49438F45DA70D848868D"/>
  </w:style>
  <w:style w:type="paragraph" w:customStyle="1" w:styleId="64FCE3D676B34D92A4E4CF5B1FB06188">
    <w:name w:val="64FCE3D676B34D92A4E4CF5B1FB06188"/>
  </w:style>
  <w:style w:type="paragraph" w:customStyle="1" w:styleId="E693B1F635BC4C0C9256EA85DE757ED4">
    <w:name w:val="E693B1F635BC4C0C9256EA85DE757ED4"/>
  </w:style>
  <w:style w:type="paragraph" w:customStyle="1" w:styleId="C13622FB59DF43499035CE4A990535C0">
    <w:name w:val="C13622FB59DF43499035CE4A990535C0"/>
  </w:style>
  <w:style w:type="paragraph" w:customStyle="1" w:styleId="67B1C20FF5074E76BA084BF53883901E">
    <w:name w:val="67B1C20FF5074E76BA084BF53883901E"/>
  </w:style>
  <w:style w:type="paragraph" w:customStyle="1" w:styleId="01B05CBDCE6649C993FA8F96E9B4639B">
    <w:name w:val="01B05CBDCE6649C993FA8F96E9B4639B"/>
  </w:style>
  <w:style w:type="paragraph" w:customStyle="1" w:styleId="401602CF4E10423D8C71FCB59DF8F4DC">
    <w:name w:val="401602CF4E10423D8C71FCB59DF8F4DC"/>
  </w:style>
  <w:style w:type="paragraph" w:customStyle="1" w:styleId="4A66751E5ABF44F992DF36F50E95F5F2">
    <w:name w:val="4A66751E5ABF44F992DF36F50E95F5F2"/>
  </w:style>
  <w:style w:type="paragraph" w:customStyle="1" w:styleId="5FCC7185ED43428EA7DF14AD296C1C75">
    <w:name w:val="5FCC7185ED43428EA7DF14AD296C1C75"/>
  </w:style>
  <w:style w:type="paragraph" w:customStyle="1" w:styleId="671A2FB7B3DC4A8AAFA773584842CF9F">
    <w:name w:val="671A2FB7B3DC4A8AAFA773584842CF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@LOCAL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85F351B1B9CF46A2FD22E9BCD17A57" ma:contentTypeVersion="20" ma:contentTypeDescription="Crie um novo documento." ma:contentTypeScope="" ma:versionID="819a1b165934dde825f0b97b60500bdf">
  <xsd:schema xmlns:xsd="http://www.w3.org/2001/XMLSchema" xmlns:xs="http://www.w3.org/2001/XMLSchema" xmlns:p="http://schemas.microsoft.com/office/2006/metadata/properties" xmlns:ns2="27137f48-1a71-4fcd-85c2-91ad7a4555a3" xmlns:ns3="7568104f-62e0-486c-900b-8624e0c3f041" targetNamespace="http://schemas.microsoft.com/office/2006/metadata/properties" ma:root="true" ma:fieldsID="05c268e36a5dbbd6fe512544a3f964b7" ns2:_="" ns3:_="">
    <xsd:import namespace="27137f48-1a71-4fcd-85c2-91ad7a4555a3"/>
    <xsd:import namespace="7568104f-62e0-486c-900b-8624e0c3f0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Criado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37f48-1a71-4fcd-85c2-91ad7a455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fdb12a06-6f44-4762-ad7e-66a3b31477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Criador" ma:index="26" nillable="true" ma:displayName="Criador" ma:format="Dropdown" ma:list="UserInfo" ma:SharePointGroup="0" ma:internalName="Cri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8104f-62e0-486c-900b-8624e0c3f04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01185c0-7424-4657-b03f-754a784243d3}" ma:internalName="TaxCatchAll" ma:showField="CatchAllData" ma:web="7568104f-62e0-486c-900b-8624e0c3f0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68104f-62e0-486c-900b-8624e0c3f041" xsi:nil="true"/>
    <lcf76f155ced4ddcb4097134ff3c332f xmlns="27137f48-1a71-4fcd-85c2-91ad7a4555a3">
      <Terms xmlns="http://schemas.microsoft.com/office/infopath/2007/PartnerControls"/>
    </lcf76f155ced4ddcb4097134ff3c332f>
    <Criador xmlns="27137f48-1a71-4fcd-85c2-91ad7a4555a3">
      <UserInfo>
        <DisplayName/>
        <AccountId xsi:nil="true"/>
        <AccountType/>
      </UserInfo>
    </Criador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988E5C-1D5A-4BAA-892E-9CFB4B5BE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137f48-1a71-4fcd-85c2-91ad7a4555a3"/>
    <ds:schemaRef ds:uri="7568104f-62e0-486c-900b-8624e0c3f0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2F8D27-A867-4112-9CCD-2F7B0E8DAC7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82F7D3-A9F8-4F44-BC8E-9EBAB6A596D9}">
  <ds:schemaRefs>
    <ds:schemaRef ds:uri="http://schemas.microsoft.com/office/2006/metadata/properties"/>
    <ds:schemaRef ds:uri="http://schemas.microsoft.com/office/infopath/2007/PartnerControls"/>
    <ds:schemaRef ds:uri="7568104f-62e0-486c-900b-8624e0c3f041"/>
    <ds:schemaRef ds:uri="27137f48-1a71-4fcd-85c2-91ad7a4555a3"/>
  </ds:schemaRefs>
</ds:datastoreItem>
</file>

<file path=customXml/itemProps5.xml><?xml version="1.0" encoding="utf-8"?>
<ds:datastoreItem xmlns:ds="http://schemas.openxmlformats.org/officeDocument/2006/customXml" ds:itemID="{CA3437B5-C588-4ED2-ACB7-D811705086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Proposta Comercial.docx</Template>
  <TotalTime>1</TotalTime>
  <Pages>28</Pages>
  <Words>6728</Words>
  <Characters>36335</Characters>
  <Application>Microsoft Office Word</Application>
  <DocSecurity>0</DocSecurity>
  <Lines>302</Lines>
  <Paragraphs>85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Proposta Comercial</vt:lpstr>
      <vt:lpstr> 	</vt:lpstr>
    </vt:vector>
  </TitlesOfParts>
  <Company>@EMPRESA</Company>
  <LinksUpToDate>false</LinksUpToDate>
  <CharactersWithSpaces>42978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Proposta Comercial</dc:title>
  <dc:creator>TAGNA-NB031</dc:creator>
  <cp:lastModifiedBy>Rafael Barroso de Oliveira Boaventura</cp:lastModifiedBy>
  <cp:revision>1</cp:revision>
  <cp:lastPrinted>2014-10-01T01:57:00Z</cp:lastPrinted>
  <dcterms:created xsi:type="dcterms:W3CDTF">2026-03-24T14:03:00Z</dcterms:created>
  <dcterms:modified xsi:type="dcterms:W3CDTF">2026-03-24T14:04:00Z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0x0101004285F351B1B9CF46A2FD22E9BCD17A57</vt:lpwstr>
  </property>
  <property fmtid="{D5CDD505-2E9C-101B-9397-08002B2CF9AE}" pid="3" name="AuthorIds_UIVersion_11776">
    <vt:lpwstr>229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  <property fmtid="{D5CDD505-2E9C-101B-9397-08002B2CF9AE}" pid="9" name="Order">
    <vt:r8>78163000</vt:r8>
  </property>
  <property fmtid="{D5CDD505-2E9C-101B-9397-08002B2CF9AE}" pid="10" name="PessoasComPermissao">
    <vt:lpwstr/>
  </property>
</Properties>
</file>